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2038385339"/>
        <w:docPartObj>
          <w:docPartGallery w:val="Cover Pages"/>
          <w:docPartUnique/>
        </w:docPartObj>
      </w:sdtPr>
      <w:sdtEndPr>
        <w:rPr>
          <w:b/>
          <w:bCs/>
          <w:noProof/>
        </w:rPr>
      </w:sdtEndPr>
      <w:sdtContent>
        <w:p w:rsidR="00E07A3C" w:rsidRDefault="00E07A3C" w:rsidP="00E07A3C">
          <w:r>
            <w:rPr>
              <w:noProof/>
              <w:lang w:eastAsia="zh-CN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7B9C075" wp14:editId="7C18EC2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oup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E07A3C" w:rsidRDefault="00DF5DB0" w:rsidP="00E07A3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lang w:eastAsia="zh-CN"/>
                                      </w:rPr>
                                      <w:drawing>
                                        <wp:inline distT="0" distB="0" distL="0" distR="0" wp14:anchorId="27BC26B0" wp14:editId="3EB6B9D4">
                                          <wp:extent cx="5240020" cy="3676650"/>
                                          <wp:effectExtent l="0" t="0" r="0" b="0"/>
                                          <wp:docPr id="214" name="Picture 214" descr="C:\Users\jerry\Dropbox\BCIT_CST\Term_4\4985\Asn2\ScreenShots\UDP_Server_60k_1000.png"/>
                                          <wp:cNvGraphicFramePr/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214" name="Picture 214" descr="C:\Users\jerry\Dropbox\BCIT_CST\Term_4\4985\Asn2\ScreenShots\UDP_Server_60k_1000.png"/>
                                                  <pic:cNvPicPr/>
                                                </pic:nvPicPr>
                                                <pic:blipFill>
                                                  <a:blip r:embed="rId9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5240020" cy="367665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  <w:p w:rsidR="00DF5DB0" w:rsidRDefault="00DF5DB0" w:rsidP="00E07A3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DF5DB0" w:rsidRDefault="00DF5DB0" w:rsidP="00E07A3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DF5DB0" w:rsidRDefault="00DF5DB0" w:rsidP="00E07A3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DF5DB0" w:rsidRDefault="00DF5DB0" w:rsidP="00E07A3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DF5DB0" w:rsidRDefault="00DF5DB0" w:rsidP="00E07A3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DF5DB0" w:rsidRDefault="00DF5DB0" w:rsidP="00E07A3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DF5DB0" w:rsidRDefault="00DF5DB0" w:rsidP="00E07A3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DF5DB0" w:rsidRDefault="00DF5DB0" w:rsidP="00E07A3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DF5DB0" w:rsidRDefault="00DF5DB0" w:rsidP="00E07A3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Text Box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Segoe UI Light" w:eastAsiaTheme="majorEastAsia" w:hAnsi="Segoe UI Light" w:cs="Segoe UI Light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E07A3C" w:rsidRPr="00B053A4" w:rsidRDefault="00E07A3C" w:rsidP="00E07A3C">
                                      <w:pPr>
                                        <w:pStyle w:val="NoSpacing"/>
                                        <w:rPr>
                                          <w:rFonts w:ascii="Segoe UI Light" w:eastAsiaTheme="majorEastAsia" w:hAnsi="Segoe UI Light" w:cs="Segoe UI Light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="Segoe UI Light" w:eastAsiaTheme="majorEastAsia" w:hAnsi="Segoe UI Light" w:cs="Segoe UI Light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TEST DOCUMENTATION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1CADE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E07A3C" w:rsidRDefault="00DF5DB0" w:rsidP="00E07A3C">
                                      <w:pPr>
                                        <w:pStyle w:val="NoSpacing"/>
                                        <w:spacing w:before="120"/>
                                        <w:rPr>
                                          <w:color w:val="1CADE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1CADE4" w:themeColor="accent1"/>
                                          <w:sz w:val="36"/>
                                          <w:szCs w:val="36"/>
                                        </w:rPr>
                                        <w:t>COMP 4985 Protocol Analyzer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7B9C075" id="Group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">
                    <v:group id="Group 49" o:spid="_x0000_s1027" style="position:absolute;width:68580;height:91440" coordsize="68580,91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    <v:rect id="Rectangle 54" o:spid="_x0000_s1028" style="position:absolute;width:68580;height:9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syJcUA&#10;AADbAAAADwAAAGRycy9kb3ducmV2LnhtbESPQWsCMRSE7wX/Q3iCt5qttqVsjaKCtHgRbQV7e908&#10;N8HNy7pJ1/Xfm0Khx2FmvmEms85VoqUmWM8KHoYZCOLCa8ulgs+P1f0LiBCRNVaeScGVAsymvbsJ&#10;5tpfeEvtLpYiQTjkqMDEWOdShsKQwzD0NXHyjr5xGJNsSqkbvCS4q+Qoy56lQ8tpwWBNS0PFaffj&#10;FGz37fhgNus3a+148X31cv11Pio16HfzVxCRuvgf/mu/awVPj/D7Jf0A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yzIlxQAAANsAAAAPAAAAAAAAAAAAAAAAAJgCAABkcnMv&#10;ZG93bnJldi54bWxQSwUGAAAAAAQABAD1AAAAigMAAAAA&#10;" fillcolor="#36607b [3122]" stroked="f" strokeweight="1pt">
                        <v:fill color2="#2d5167 [2882]" angle="348" colors="0 #73bfcb;6554f #73bfcb" focus="100%" type="gradient"/>
                        <v:textbox inset="54pt,54pt,1in,5in">
                          <w:txbxContent>
                            <w:p w:rsidR="00E07A3C" w:rsidRDefault="00DF5DB0" w:rsidP="00E07A3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noProof/>
                                  <w:lang w:eastAsia="zh-CN"/>
                                </w:rPr>
                                <w:drawing>
                                  <wp:inline distT="0" distB="0" distL="0" distR="0" wp14:anchorId="27BC26B0" wp14:editId="3EB6B9D4">
                                    <wp:extent cx="5240020" cy="3676650"/>
                                    <wp:effectExtent l="0" t="0" r="0" b="0"/>
                                    <wp:docPr id="214" name="Picture 214" descr="C:\Users\jerry\Dropbox\BCIT_CST\Term_4\4985\Asn2\ScreenShots\UDP_Server_60k_1000.png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4" name="Picture 214" descr="C:\Users\jerry\Dropbox\BCIT_CST\Term_4\4985\Asn2\ScreenShots\UDP_Server_60k_1000.png"/>
                                            <pic:cNvPicPr/>
                                          </pic:nvPicPr>
                                          <pic:blipFill>
                                            <a:blip r:embed="rId9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240020" cy="3676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DF5DB0" w:rsidRDefault="00DF5DB0" w:rsidP="00E07A3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DF5DB0" w:rsidRDefault="00DF5DB0" w:rsidP="00E07A3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DF5DB0" w:rsidRDefault="00DF5DB0" w:rsidP="00E07A3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DF5DB0" w:rsidRDefault="00DF5DB0" w:rsidP="00E07A3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DF5DB0" w:rsidRDefault="00DF5DB0" w:rsidP="00E07A3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DF5DB0" w:rsidRDefault="00DF5DB0" w:rsidP="00E07A3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DF5DB0" w:rsidRDefault="00DF5DB0" w:rsidP="00E07A3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DF5DB0" w:rsidRDefault="00DF5DB0" w:rsidP="00E07A3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DF5DB0" w:rsidRDefault="00DF5DB0" w:rsidP="00E07A3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oup 2" o:spid="_x0000_s1029" style="position:absolute;left:25241;width:43291;height:44910" coordsize="43291,449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      <v:shape id="Freeform 56" o:spid="_x0000_s1030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0kgcMA&#10;AADbAAAADwAAAGRycy9kb3ducmV2LnhtbESPQWsCMRSE70L/Q3iF3jRboWJXo9jCtt5qt8XzY/Pc&#10;DW5etklc139vCoLHYWa+YZbrwbaiJx+MYwXPkwwEceW04VrB708xnoMIEVlj65gUXCjAevUwWmKu&#10;3Zm/qS9jLRKEQ44Kmhi7XMpQNWQxTFxHnLyD8xZjkr6W2uM5wW0rp1k2kxYNp4UGO3pvqDqWJ6ug&#10;f/PDV3T7bVGY3avs9Yf5+9wr9fQ4bBYgIg3xHr61t1rBywz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w0kgcMAAADbAAAADwAAAAAAAAAAAAAAAACYAgAAZHJzL2Rv&#10;d25yZXYueG1sUEsFBgAAAAAEAAQA9QAAAIgD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57" o:spid="_x0000_s1031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hgCcUA&#10;AADbAAAADwAAAGRycy9kb3ducmV2LnhtbESP0WrCQBRE3wv+w3KFvjUbLbU1dRURxT6IpdEPuM1e&#10;k2D2bsxuYtqvd4VCH4eZOcPMFr2pREeNKy0rGEUxCOLM6pJzBcfD5ukNhPPIGivLpOCHHCzmg4cZ&#10;Jtpe+Yu61OciQNglqKDwvk6kdFlBBl1ka+LgnWxj0AfZ5FI3eA1wU8lxHE+kwZLDQoE1rQrKzmlr&#10;FPS/7Xb3uR7Vu0k1ffbf8rKa7lGpx2G/fAfhqff/4b/2h1bw8gr3L+EH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aGAJxQAAANsAAAAPAAAAAAAAAAAAAAAAAJgCAABkcnMv&#10;ZG93bnJldi54bWxQSwUGAAAAAAQABAD1AAAAigM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58" o:spid="_x0000_s1032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eJ48IA&#10;AADbAAAADwAAAGRycy9kb3ducmV2LnhtbERPTWvCQBC9C/6HZQq9iNlYsIboJkghba9VS/E2Zsck&#10;NDubZrdJ/PfdQ8Hj433v8sm0YqDeNZYVrKIYBHFpdcOVgtOxWCYgnEfW2FomBTdykGfz2Q5TbUf+&#10;oOHgKxFC2KWooPa+S6V0ZU0GXWQ74sBdbW/QB9hXUvc4hnDTyqc4fpYGGw4NNXb0UlP5ffg1ChJ3&#10;HjdH/HkdvLyumsXls/h6K5R6fJj2WxCeJn8X/7vftYJ1GBu+hB8gs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x4njwgAAANsAAAAPAAAAAAAAAAAAAAAAAJgCAABkcnMvZG93&#10;bnJldi54bWxQSwUGAAAAAAQABAD1AAAAhwM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59" o:spid="_x0000_s1033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32tcMA&#10;AADbAAAADwAAAGRycy9kb3ducmV2LnhtbESPwWoCMRCG74LvEEboTbNKK+5qFGlRpNCDWuh13Ew3&#10;SzeTJYnu+vZNoeBx+Of/5pvVpreNuJEPtWMF00kGgrh0uuZKwed5N16ACBFZY+OYFNwpwGY9HKyw&#10;0K7jI91OsRIJwqFABSbGtpAylIYsholriVP27bzFmEZfSe2xS3DbyFmWzaXFmtMFgy29Gip/Tleb&#10;NL5mb/tnIy/Jap59HPe5f+9ypZ5G/XYJIlIfH8v/7YNW8JLD3y8JAH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32tcMAAADbAAAADwAAAAAAAAAAAAAAAACYAgAAZHJzL2Rv&#10;d25yZXYueG1sUEsFBgAAAAAEAAQA9QAAAIgD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0" o:spid="_x0000_s1034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tP4b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ff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+LT+G7AAAA2wAAAA8AAAAAAAAAAAAAAAAAmAIAAGRycy9kb3ducmV2Lnht&#10;bFBLBQYAAAAABAAEAPUAAACAAw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1" o:spid="_x0000_s1035" type="#_x0000_t202" style="position:absolute;left:95;top:48387;width:68434;height:3789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itRcMA&#10;AADbAAAADwAAAGRycy9kb3ducmV2LnhtbESPzWrDMBCE74W+g9hCb7WcHkJxo4SQkDrH5q/0uFhb&#10;S8RaOZZqu29fBQI5DjPzDTNbjK4RPXXBelYwyXIQxJXXlmsFx8Pm5Q1EiMgaG8+k4I8CLOaPDzMs&#10;tB94R/0+1iJBOBSowMTYFlKGypDDkPmWOHk/vnMYk+xqqTscEtw18jXPp9Kh5bRgsKWVoeq8/3UK&#10;Bu6tLWWz/pKf+em7/DDbS7lT6vlpXL6DiDTGe/jW3moF0wlcv6QfI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itRcMAAADbAAAADwAAAAAAAAAAAAAAAACYAgAAZHJzL2Rv&#10;d25yZXYueG1sUEsFBgAAAAAEAAQA9QAAAIgD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="Segoe UI Light" w:eastAsiaTheme="majorEastAsia" w:hAnsi="Segoe UI Light" w:cs="Segoe UI Light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E07A3C" w:rsidRPr="00B053A4" w:rsidRDefault="00E07A3C" w:rsidP="00E07A3C">
                                <w:pPr>
                                  <w:pStyle w:val="NoSpacing"/>
                                  <w:rPr>
                                    <w:rFonts w:ascii="Segoe UI Light" w:eastAsiaTheme="majorEastAsia" w:hAnsi="Segoe UI Light" w:cs="Segoe UI Light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="Segoe UI Light" w:eastAsiaTheme="majorEastAsia" w:hAnsi="Segoe UI Light" w:cs="Segoe UI Light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TEST DOCUMENTATION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1CADE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E07A3C" w:rsidRDefault="00DF5DB0" w:rsidP="00E07A3C">
                                <w:pPr>
                                  <w:pStyle w:val="NoSpacing"/>
                                  <w:spacing w:before="120"/>
                                  <w:rPr>
                                    <w:color w:val="1CADE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1CADE4" w:themeColor="accent1"/>
                                    <w:sz w:val="36"/>
                                    <w:szCs w:val="36"/>
                                  </w:rPr>
                                  <w:t>COMP 4985 Protocol Analyzer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E07A3C" w:rsidRDefault="00E07A3C" w:rsidP="00E07A3C">
          <w:pPr>
            <w:rPr>
              <w:noProof/>
            </w:rPr>
          </w:pPr>
          <w:r>
            <w:rPr>
              <w:b/>
              <w:bCs/>
              <w:noProof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E07A3C" w:rsidRDefault="00E07A3C" w:rsidP="00E07A3C"/>
    <w:p w:rsidR="00E07A3C" w:rsidRPr="008B480B" w:rsidRDefault="00E07A3C" w:rsidP="00E07A3C">
      <w:pPr>
        <w:jc w:val="center"/>
      </w:pPr>
      <w:r>
        <w:rPr>
          <w:noProof/>
          <w:lang w:eastAsia="zh-CN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C01B3BF" wp14:editId="485995F4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555115"/>
                <wp:effectExtent l="0" t="0" r="22860" b="260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5556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7A3C" w:rsidRDefault="00E07A3C" w:rsidP="00E07A3C">
                            <w:pPr>
                              <w:pStyle w:val="TOCHeading"/>
                              <w:numPr>
                                <w:ilvl w:val="0"/>
                                <w:numId w:val="0"/>
                              </w:numPr>
                              <w:ind w:left="432" w:hanging="432"/>
                              <w:contextualSpacing/>
                              <w:jc w:val="center"/>
                              <w:rPr>
                                <w:rStyle w:val="Emphasis"/>
                                <w:sz w:val="22"/>
                              </w:rPr>
                            </w:pPr>
                            <w:r>
                              <w:rPr>
                                <w:rStyle w:val="Emphasis"/>
                                <w:sz w:val="22"/>
                              </w:rPr>
                              <w:t>[Notes]</w:t>
                            </w:r>
                          </w:p>
                          <w:p w:rsidR="00E07A3C" w:rsidRDefault="00E07A3C" w:rsidP="00E07A3C">
                            <w:pPr>
                              <w:pStyle w:val="TOCHeading"/>
                              <w:numPr>
                                <w:ilvl w:val="0"/>
                                <w:numId w:val="0"/>
                              </w:numPr>
                              <w:ind w:left="432"/>
                              <w:contextualSpacing/>
                              <w:jc w:val="center"/>
                              <w:rPr>
                                <w:rStyle w:val="Emphasis"/>
                                <w:sz w:val="22"/>
                              </w:rPr>
                            </w:pPr>
                            <w:r w:rsidRPr="008B480B">
                              <w:rPr>
                                <w:rStyle w:val="Emphasis"/>
                                <w:sz w:val="22"/>
                              </w:rPr>
                              <w:t>Testing Parameters:</w:t>
                            </w:r>
                            <w:r w:rsidRPr="008B480B">
                              <w:rPr>
                                <w:rStyle w:val="Emphasis"/>
                                <w:sz w:val="22"/>
                              </w:rPr>
                              <w:tab/>
                            </w:r>
                          </w:p>
                          <w:p w:rsidR="00E07A3C" w:rsidRDefault="00E07A3C" w:rsidP="00E07A3C">
                            <w:pPr>
                              <w:pStyle w:val="TOCHeading"/>
                              <w:numPr>
                                <w:ilvl w:val="0"/>
                                <w:numId w:val="0"/>
                              </w:numPr>
                              <w:ind w:left="432" w:hanging="432"/>
                              <w:contextualSpacing/>
                              <w:jc w:val="center"/>
                              <w:rPr>
                                <w:rStyle w:val="Emphasis"/>
                                <w:b w:val="0"/>
                                <w:i w:val="0"/>
                                <w:sz w:val="22"/>
                              </w:rPr>
                            </w:pPr>
                            <w:r w:rsidRPr="008B480B">
                              <w:rPr>
                                <w:rStyle w:val="Emphasis"/>
                                <w:b w:val="0"/>
                                <w:i w:val="0"/>
                                <w:sz w:val="22"/>
                              </w:rPr>
                              <w:t>Port Number</w:t>
                            </w:r>
                            <w:r>
                              <w:rPr>
                                <w:rStyle w:val="Emphasis"/>
                                <w:b w:val="0"/>
                                <w:i w:val="0"/>
                                <w:sz w:val="22"/>
                              </w:rPr>
                              <w:t>: 7000</w:t>
                            </w:r>
                          </w:p>
                          <w:p w:rsidR="00E07A3C" w:rsidRDefault="00E07A3C" w:rsidP="00E07A3C">
                            <w:pPr>
                              <w:jc w:val="center"/>
                            </w:pPr>
                            <w:r>
                              <w:t>IP Address: 192.168.1.67</w:t>
                            </w:r>
                          </w:p>
                          <w:p w:rsidR="00E07A3C" w:rsidRDefault="00E07A3C" w:rsidP="00E07A3C">
                            <w:pPr>
                              <w:pStyle w:val="TOCHeading"/>
                              <w:numPr>
                                <w:ilvl w:val="0"/>
                                <w:numId w:val="0"/>
                              </w:numPr>
                              <w:ind w:left="432" w:hanging="432"/>
                              <w:contextualSpacing/>
                              <w:jc w:val="center"/>
                              <w:rPr>
                                <w:rStyle w:val="Emphasis"/>
                                <w:sz w:val="22"/>
                              </w:rPr>
                            </w:pPr>
                            <w:r>
                              <w:rPr>
                                <w:rStyle w:val="Emphasis"/>
                                <w:sz w:val="22"/>
                              </w:rPr>
                              <w:tab/>
                              <w:t>Network Type</w:t>
                            </w:r>
                            <w:r w:rsidRPr="008B480B">
                              <w:rPr>
                                <w:rStyle w:val="Emphasis"/>
                                <w:sz w:val="22"/>
                              </w:rPr>
                              <w:t>:</w:t>
                            </w:r>
                            <w:r w:rsidRPr="008B480B">
                              <w:rPr>
                                <w:rStyle w:val="Emphasis"/>
                                <w:sz w:val="22"/>
                              </w:rPr>
                              <w:tab/>
                            </w:r>
                          </w:p>
                          <w:p w:rsidR="00E07A3C" w:rsidRPr="008B480B" w:rsidRDefault="00E07A3C" w:rsidP="00E07A3C">
                            <w:pPr>
                              <w:jc w:val="center"/>
                            </w:pPr>
                            <w:r>
                              <w:t>Local Area Network</w:t>
                            </w:r>
                          </w:p>
                          <w:p w:rsidR="00E07A3C" w:rsidRDefault="00E07A3C" w:rsidP="00E07A3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1B3BF" id="Text Box 2" o:spid="_x0000_s1036" type="#_x0000_t202" style="position:absolute;left:0;text-align:left;margin-left:0;margin-top:14.4pt;width:185.9pt;height:122.45pt;z-index:251660288;visibility:visible;mso-wrap-style:square;mso-width-percent:40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">
                <v:textbox>
                  <w:txbxContent>
                    <w:p w:rsidR="00E07A3C" w:rsidRDefault="00E07A3C" w:rsidP="00E07A3C">
                      <w:pPr>
                        <w:pStyle w:val="TOCHeading"/>
                        <w:numPr>
                          <w:ilvl w:val="0"/>
                          <w:numId w:val="0"/>
                        </w:numPr>
                        <w:ind w:left="432" w:hanging="432"/>
                        <w:contextualSpacing/>
                        <w:jc w:val="center"/>
                        <w:rPr>
                          <w:rStyle w:val="Emphasis"/>
                          <w:sz w:val="22"/>
                        </w:rPr>
                      </w:pPr>
                      <w:r>
                        <w:rPr>
                          <w:rStyle w:val="Emphasis"/>
                          <w:sz w:val="22"/>
                        </w:rPr>
                        <w:t>[Notes]</w:t>
                      </w:r>
                    </w:p>
                    <w:p w:rsidR="00E07A3C" w:rsidRDefault="00E07A3C" w:rsidP="00E07A3C">
                      <w:pPr>
                        <w:pStyle w:val="TOCHeading"/>
                        <w:numPr>
                          <w:ilvl w:val="0"/>
                          <w:numId w:val="0"/>
                        </w:numPr>
                        <w:ind w:left="432"/>
                        <w:contextualSpacing/>
                        <w:jc w:val="center"/>
                        <w:rPr>
                          <w:rStyle w:val="Emphasis"/>
                          <w:sz w:val="22"/>
                        </w:rPr>
                      </w:pPr>
                      <w:r w:rsidRPr="008B480B">
                        <w:rPr>
                          <w:rStyle w:val="Emphasis"/>
                          <w:sz w:val="22"/>
                        </w:rPr>
                        <w:t>Testing Parameters:</w:t>
                      </w:r>
                      <w:r w:rsidRPr="008B480B">
                        <w:rPr>
                          <w:rStyle w:val="Emphasis"/>
                          <w:sz w:val="22"/>
                        </w:rPr>
                        <w:tab/>
                      </w:r>
                    </w:p>
                    <w:p w:rsidR="00E07A3C" w:rsidRDefault="00E07A3C" w:rsidP="00E07A3C">
                      <w:pPr>
                        <w:pStyle w:val="TOCHeading"/>
                        <w:numPr>
                          <w:ilvl w:val="0"/>
                          <w:numId w:val="0"/>
                        </w:numPr>
                        <w:ind w:left="432" w:hanging="432"/>
                        <w:contextualSpacing/>
                        <w:jc w:val="center"/>
                        <w:rPr>
                          <w:rStyle w:val="Emphasis"/>
                          <w:b w:val="0"/>
                          <w:i w:val="0"/>
                          <w:sz w:val="22"/>
                        </w:rPr>
                      </w:pPr>
                      <w:r w:rsidRPr="008B480B">
                        <w:rPr>
                          <w:rStyle w:val="Emphasis"/>
                          <w:b w:val="0"/>
                          <w:i w:val="0"/>
                          <w:sz w:val="22"/>
                        </w:rPr>
                        <w:t>Port Number</w:t>
                      </w:r>
                      <w:r>
                        <w:rPr>
                          <w:rStyle w:val="Emphasis"/>
                          <w:b w:val="0"/>
                          <w:i w:val="0"/>
                          <w:sz w:val="22"/>
                        </w:rPr>
                        <w:t>: 7000</w:t>
                      </w:r>
                    </w:p>
                    <w:p w:rsidR="00E07A3C" w:rsidRDefault="00E07A3C" w:rsidP="00E07A3C">
                      <w:pPr>
                        <w:jc w:val="center"/>
                      </w:pPr>
                      <w:r>
                        <w:t>IP Address: 192.168.1.67</w:t>
                      </w:r>
                    </w:p>
                    <w:p w:rsidR="00E07A3C" w:rsidRDefault="00E07A3C" w:rsidP="00E07A3C">
                      <w:pPr>
                        <w:pStyle w:val="TOCHeading"/>
                        <w:numPr>
                          <w:ilvl w:val="0"/>
                          <w:numId w:val="0"/>
                        </w:numPr>
                        <w:ind w:left="432" w:hanging="432"/>
                        <w:contextualSpacing/>
                        <w:jc w:val="center"/>
                        <w:rPr>
                          <w:rStyle w:val="Emphasis"/>
                          <w:sz w:val="22"/>
                        </w:rPr>
                      </w:pPr>
                      <w:r>
                        <w:rPr>
                          <w:rStyle w:val="Emphasis"/>
                          <w:sz w:val="22"/>
                        </w:rPr>
                        <w:tab/>
                        <w:t>Network Type</w:t>
                      </w:r>
                      <w:r w:rsidRPr="008B480B">
                        <w:rPr>
                          <w:rStyle w:val="Emphasis"/>
                          <w:sz w:val="22"/>
                        </w:rPr>
                        <w:t>:</w:t>
                      </w:r>
                      <w:r w:rsidRPr="008B480B">
                        <w:rPr>
                          <w:rStyle w:val="Emphasis"/>
                          <w:sz w:val="22"/>
                        </w:rPr>
                        <w:tab/>
                      </w:r>
                    </w:p>
                    <w:p w:rsidR="00E07A3C" w:rsidRPr="008B480B" w:rsidRDefault="00E07A3C" w:rsidP="00E07A3C">
                      <w:pPr>
                        <w:jc w:val="center"/>
                      </w:pPr>
                      <w:r>
                        <w:t>Local Area Network</w:t>
                      </w:r>
                    </w:p>
                    <w:p w:rsidR="00E07A3C" w:rsidRDefault="00E07A3C" w:rsidP="00E07A3C"/>
                  </w:txbxContent>
                </v:textbox>
                <w10:wrap type="square"/>
              </v:shape>
            </w:pict>
          </mc:Fallback>
        </mc:AlternateContent>
      </w:r>
    </w:p>
    <w:p w:rsidR="00E07A3C" w:rsidRPr="008B480B" w:rsidRDefault="00E07A3C" w:rsidP="00E07A3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5"/>
        <w:gridCol w:w="2059"/>
        <w:gridCol w:w="3201"/>
        <w:gridCol w:w="2256"/>
        <w:gridCol w:w="1069"/>
      </w:tblGrid>
      <w:tr w:rsidR="00E07A3C" w:rsidTr="001676AB">
        <w:tc>
          <w:tcPr>
            <w:tcW w:w="765" w:type="dxa"/>
          </w:tcPr>
          <w:p w:rsidR="00E07A3C" w:rsidRPr="00C731FE" w:rsidRDefault="00E07A3C" w:rsidP="001676AB">
            <w:pPr>
              <w:rPr>
                <w:b/>
                <w:sz w:val="28"/>
                <w:szCs w:val="28"/>
              </w:rPr>
            </w:pPr>
            <w:r w:rsidRPr="00C731FE">
              <w:rPr>
                <w:b/>
                <w:sz w:val="28"/>
                <w:szCs w:val="28"/>
              </w:rPr>
              <w:t>Test #</w:t>
            </w:r>
          </w:p>
        </w:tc>
        <w:tc>
          <w:tcPr>
            <w:tcW w:w="2059" w:type="dxa"/>
          </w:tcPr>
          <w:p w:rsidR="00E07A3C" w:rsidRPr="00C731FE" w:rsidRDefault="00E07A3C" w:rsidP="001676AB">
            <w:pPr>
              <w:rPr>
                <w:b/>
                <w:sz w:val="28"/>
                <w:szCs w:val="28"/>
              </w:rPr>
            </w:pPr>
            <w:r w:rsidRPr="00C731FE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3201" w:type="dxa"/>
          </w:tcPr>
          <w:p w:rsidR="00E07A3C" w:rsidRPr="00C731FE" w:rsidRDefault="00E07A3C" w:rsidP="001676AB">
            <w:pPr>
              <w:rPr>
                <w:b/>
                <w:sz w:val="28"/>
                <w:szCs w:val="28"/>
              </w:rPr>
            </w:pPr>
            <w:r w:rsidRPr="00C731FE">
              <w:rPr>
                <w:b/>
                <w:sz w:val="28"/>
                <w:szCs w:val="28"/>
              </w:rPr>
              <w:t>Test Steps</w:t>
            </w:r>
          </w:p>
        </w:tc>
        <w:tc>
          <w:tcPr>
            <w:tcW w:w="2256" w:type="dxa"/>
          </w:tcPr>
          <w:p w:rsidR="00E07A3C" w:rsidRPr="00C731FE" w:rsidRDefault="00E07A3C" w:rsidP="001676AB">
            <w:pPr>
              <w:rPr>
                <w:b/>
                <w:sz w:val="28"/>
                <w:szCs w:val="28"/>
              </w:rPr>
            </w:pPr>
            <w:r w:rsidRPr="00C731FE">
              <w:rPr>
                <w:b/>
                <w:sz w:val="28"/>
                <w:szCs w:val="28"/>
              </w:rPr>
              <w:t>Expected Result</w:t>
            </w:r>
          </w:p>
        </w:tc>
        <w:tc>
          <w:tcPr>
            <w:tcW w:w="1069" w:type="dxa"/>
          </w:tcPr>
          <w:p w:rsidR="00E07A3C" w:rsidRPr="00C731FE" w:rsidRDefault="00E07A3C" w:rsidP="001676AB">
            <w:pPr>
              <w:rPr>
                <w:b/>
                <w:sz w:val="28"/>
                <w:szCs w:val="28"/>
              </w:rPr>
            </w:pPr>
            <w:r w:rsidRPr="00C731FE">
              <w:rPr>
                <w:b/>
                <w:sz w:val="28"/>
                <w:szCs w:val="28"/>
              </w:rPr>
              <w:t>Pass / Fail</w:t>
            </w:r>
          </w:p>
        </w:tc>
      </w:tr>
    </w:tbl>
    <w:p w:rsidR="00E07A3C" w:rsidRDefault="00E07A3C" w:rsidP="00E07A3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5"/>
        <w:gridCol w:w="2059"/>
        <w:gridCol w:w="3201"/>
        <w:gridCol w:w="2256"/>
        <w:gridCol w:w="1069"/>
      </w:tblGrid>
      <w:tr w:rsidR="00E07A3C" w:rsidTr="001676AB">
        <w:trPr>
          <w:trHeight w:val="1853"/>
        </w:trPr>
        <w:tc>
          <w:tcPr>
            <w:tcW w:w="765" w:type="dxa"/>
          </w:tcPr>
          <w:p w:rsidR="00E07A3C" w:rsidRDefault="00E07A3C" w:rsidP="001676AB">
            <w:r>
              <w:t>1</w:t>
            </w:r>
          </w:p>
        </w:tc>
        <w:tc>
          <w:tcPr>
            <w:tcW w:w="2059" w:type="dxa"/>
          </w:tcPr>
          <w:p w:rsidR="00E07A3C" w:rsidRDefault="00E07A3C" w:rsidP="001676AB">
            <w:r>
              <w:t>Initialize TCP Server</w:t>
            </w:r>
          </w:p>
          <w:p w:rsidR="00E07A3C" w:rsidRDefault="00E07A3C" w:rsidP="001676AB"/>
          <w:p w:rsidR="00E07A3C" w:rsidRPr="00986438" w:rsidRDefault="00E07A3C" w:rsidP="001676AB">
            <w:pPr>
              <w:jc w:val="center"/>
            </w:pPr>
          </w:p>
        </w:tc>
        <w:tc>
          <w:tcPr>
            <w:tcW w:w="3201" w:type="dxa"/>
          </w:tcPr>
          <w:p w:rsidR="00E07A3C" w:rsidRDefault="00E07A3C" w:rsidP="00804FDF">
            <w:pPr>
              <w:pStyle w:val="ListParagraph"/>
              <w:numPr>
                <w:ilvl w:val="0"/>
                <w:numId w:val="3"/>
              </w:numPr>
            </w:pPr>
            <w:r>
              <w:t>Start Program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3"/>
              </w:numPr>
            </w:pPr>
            <w:r>
              <w:t xml:space="preserve">Select Server 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3"/>
              </w:numPr>
            </w:pPr>
            <w:r>
              <w:t>Select TCP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3"/>
              </w:numPr>
            </w:pPr>
            <w:r>
              <w:t>Fill in testing parameters</w:t>
            </w:r>
          </w:p>
          <w:p w:rsidR="00E07A3C" w:rsidRPr="00CE4175" w:rsidRDefault="00E07A3C" w:rsidP="00804FDF">
            <w:pPr>
              <w:pStyle w:val="ListParagraph"/>
              <w:numPr>
                <w:ilvl w:val="0"/>
                <w:numId w:val="3"/>
              </w:numPr>
            </w:pPr>
            <w:r>
              <w:t>Select Connect</w:t>
            </w:r>
          </w:p>
        </w:tc>
        <w:tc>
          <w:tcPr>
            <w:tcW w:w="2256" w:type="dxa"/>
          </w:tcPr>
          <w:p w:rsidR="00E07A3C" w:rsidRDefault="00E07A3C" w:rsidP="001676AB">
            <w:r>
              <w:t>Display “TCP Server Initialized”</w:t>
            </w:r>
          </w:p>
          <w:p w:rsidR="00E07A3C" w:rsidRPr="00DE679D" w:rsidRDefault="00E07A3C" w:rsidP="001676AB"/>
        </w:tc>
        <w:tc>
          <w:tcPr>
            <w:tcW w:w="1069" w:type="dxa"/>
          </w:tcPr>
          <w:p w:rsidR="00E07A3C" w:rsidRPr="00C731FE" w:rsidRDefault="00E07A3C" w:rsidP="001676AB">
            <w:r w:rsidRPr="00282F9D">
              <w:rPr>
                <w:b/>
                <w:color w:val="7EC492" w:themeColor="accent5" w:themeTint="99"/>
              </w:rPr>
              <w:t>Pass</w:t>
            </w:r>
          </w:p>
        </w:tc>
      </w:tr>
    </w:tbl>
    <w:p w:rsidR="00E07A3C" w:rsidRDefault="00E07A3C" w:rsidP="00E07A3C">
      <w:pPr>
        <w:pStyle w:val="Subtitle"/>
        <w:rPr>
          <w:rStyle w:val="Strong"/>
          <w:color w:val="000000" w:themeColor="text1"/>
        </w:rPr>
      </w:pPr>
      <w:r>
        <w:rPr>
          <w:rStyle w:val="Strong"/>
          <w:color w:val="000000" w:themeColor="text1"/>
        </w:rPr>
        <w:t>Test Case 1</w:t>
      </w:r>
      <w:r w:rsidRPr="00D00117">
        <w:rPr>
          <w:rStyle w:val="Strong"/>
          <w:color w:val="000000" w:themeColor="text1"/>
        </w:rPr>
        <w:t xml:space="preserve"> | </w:t>
      </w:r>
      <w:r>
        <w:rPr>
          <w:rStyle w:val="Strong"/>
          <w:color w:val="000000" w:themeColor="text1"/>
        </w:rPr>
        <w:t>Screenshot TCP Server</w:t>
      </w:r>
    </w:p>
    <w:p w:rsidR="00E07A3C" w:rsidRPr="00C84C40" w:rsidRDefault="00E07A3C" w:rsidP="00E07A3C">
      <w:pPr>
        <w:pStyle w:val="Subtitle"/>
        <w:rPr>
          <w:b/>
          <w:bCs/>
          <w:color w:val="000000" w:themeColor="text1"/>
        </w:rPr>
      </w:pPr>
      <w:r w:rsidRPr="009513D9">
        <w:rPr>
          <w:noProof/>
          <w:lang w:eastAsia="zh-CN"/>
        </w:rPr>
        <w:t xml:space="preserve"> </w:t>
      </w:r>
      <w:r w:rsidRPr="009513D9">
        <w:rPr>
          <w:noProof/>
          <w:lang w:eastAsia="zh-CN"/>
        </w:rPr>
        <w:drawing>
          <wp:inline distT="0" distB="0" distL="0" distR="0" wp14:anchorId="2FDA9D3D" wp14:editId="70CF00B4">
            <wp:extent cx="4117270" cy="2885704"/>
            <wp:effectExtent l="0" t="0" r="0" b="0"/>
            <wp:docPr id="2" name="Picture 2" descr="C:\Users\jerry\Dropbox\BCIT_CST\Term_4\4985\Asn2\ScreenShots\TCP_Server_Initializ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erry\Dropbox\BCIT_CST\Term_4\4985\Asn2\ScreenShots\TCP_Server_Initialize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138" cy="290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A3C" w:rsidRDefault="00E07A3C" w:rsidP="00E07A3C">
      <w:pPr>
        <w:rPr>
          <w:noProof/>
          <w:lang w:eastAsia="zh-CN"/>
        </w:rPr>
      </w:pPr>
    </w:p>
    <w:p w:rsidR="00E07A3C" w:rsidRDefault="00E07A3C" w:rsidP="00E07A3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5"/>
        <w:gridCol w:w="2059"/>
        <w:gridCol w:w="3201"/>
        <w:gridCol w:w="2256"/>
        <w:gridCol w:w="1069"/>
      </w:tblGrid>
      <w:tr w:rsidR="00E07A3C" w:rsidTr="001676AB">
        <w:tc>
          <w:tcPr>
            <w:tcW w:w="765" w:type="dxa"/>
          </w:tcPr>
          <w:p w:rsidR="00E07A3C" w:rsidRDefault="00E07A3C" w:rsidP="001676AB">
            <w:r>
              <w:lastRenderedPageBreak/>
              <w:t>2</w:t>
            </w:r>
          </w:p>
        </w:tc>
        <w:tc>
          <w:tcPr>
            <w:tcW w:w="2059" w:type="dxa"/>
          </w:tcPr>
          <w:p w:rsidR="00E07A3C" w:rsidRDefault="00E07A3C" w:rsidP="001676AB">
            <w:r>
              <w:t>Initialize TCP Server</w:t>
            </w:r>
          </w:p>
          <w:p w:rsidR="00E07A3C" w:rsidRDefault="00E07A3C" w:rsidP="001676AB"/>
        </w:tc>
        <w:tc>
          <w:tcPr>
            <w:tcW w:w="3201" w:type="dxa"/>
          </w:tcPr>
          <w:p w:rsidR="00E07A3C" w:rsidRDefault="00E07A3C" w:rsidP="00804FDF">
            <w:pPr>
              <w:pStyle w:val="ListParagraph"/>
              <w:numPr>
                <w:ilvl w:val="0"/>
                <w:numId w:val="4"/>
              </w:numPr>
            </w:pPr>
            <w:r>
              <w:t>Start Program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4"/>
              </w:numPr>
            </w:pPr>
            <w:r>
              <w:t xml:space="preserve">Select Server 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4"/>
              </w:numPr>
            </w:pPr>
            <w:r>
              <w:t>Select UDP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4"/>
              </w:numPr>
            </w:pPr>
            <w:r>
              <w:t>Fill in testing parameters</w:t>
            </w:r>
          </w:p>
          <w:p w:rsidR="00E07A3C" w:rsidRPr="001C292A" w:rsidRDefault="00E07A3C" w:rsidP="00804FDF">
            <w:pPr>
              <w:pStyle w:val="ListParagraph"/>
              <w:numPr>
                <w:ilvl w:val="0"/>
                <w:numId w:val="4"/>
              </w:numPr>
            </w:pPr>
            <w:r>
              <w:t>Select Connect</w:t>
            </w:r>
          </w:p>
        </w:tc>
        <w:tc>
          <w:tcPr>
            <w:tcW w:w="2256" w:type="dxa"/>
          </w:tcPr>
          <w:p w:rsidR="00E07A3C" w:rsidRDefault="00E07A3C" w:rsidP="001676AB">
            <w:r>
              <w:t>Display “UDP Server Initialized”</w:t>
            </w:r>
          </w:p>
          <w:p w:rsidR="00E07A3C" w:rsidRPr="005E5A52" w:rsidRDefault="00E07A3C" w:rsidP="001676AB">
            <w:pPr>
              <w:rPr>
                <w:b/>
              </w:rPr>
            </w:pPr>
          </w:p>
        </w:tc>
        <w:tc>
          <w:tcPr>
            <w:tcW w:w="1069" w:type="dxa"/>
          </w:tcPr>
          <w:p w:rsidR="00E07A3C" w:rsidRDefault="00E07A3C" w:rsidP="001676AB">
            <w:r w:rsidRPr="00282F9D">
              <w:rPr>
                <w:b/>
                <w:color w:val="7EC492" w:themeColor="accent5" w:themeTint="99"/>
              </w:rPr>
              <w:t>Pass</w:t>
            </w:r>
          </w:p>
        </w:tc>
      </w:tr>
    </w:tbl>
    <w:p w:rsidR="00E07A3C" w:rsidRDefault="00E07A3C" w:rsidP="00E07A3C"/>
    <w:p w:rsidR="00E07A3C" w:rsidRDefault="00E07A3C" w:rsidP="00E07A3C">
      <w:pPr>
        <w:pStyle w:val="Subtitle"/>
        <w:rPr>
          <w:rStyle w:val="Strong"/>
          <w:color w:val="000000" w:themeColor="text1"/>
        </w:rPr>
      </w:pPr>
      <w:r w:rsidRPr="00D00117">
        <w:rPr>
          <w:rStyle w:val="Strong"/>
          <w:color w:val="000000" w:themeColor="text1"/>
        </w:rPr>
        <w:t xml:space="preserve">Test Case 2 | </w:t>
      </w:r>
      <w:r>
        <w:rPr>
          <w:rStyle w:val="Strong"/>
          <w:color w:val="000000" w:themeColor="text1"/>
        </w:rPr>
        <w:t>Screenshot TCP Server</w:t>
      </w:r>
    </w:p>
    <w:p w:rsidR="00E07A3C" w:rsidRPr="00CD0EA7" w:rsidRDefault="00E07A3C" w:rsidP="00E07A3C">
      <w:r w:rsidRPr="00BE4E7D">
        <w:rPr>
          <w:noProof/>
          <w:lang w:eastAsia="zh-CN"/>
        </w:rPr>
        <w:drawing>
          <wp:inline distT="0" distB="0" distL="0" distR="0" wp14:anchorId="505AE789" wp14:editId="4A714D35">
            <wp:extent cx="3812289" cy="2671948"/>
            <wp:effectExtent l="0" t="0" r="0" b="0"/>
            <wp:docPr id="7" name="Picture 7" descr="C:\Users\jerry\Dropbox\BCIT_CST\Term_4\4985\Asn2\ScreenShots\UDP_Server_Initializ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erry\Dropbox\BCIT_CST\Term_4\4985\Asn2\ScreenShots\UDP_Server_Initialize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877" cy="267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A3C" w:rsidRDefault="00E07A3C" w:rsidP="00E07A3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5"/>
        <w:gridCol w:w="2059"/>
        <w:gridCol w:w="3201"/>
        <w:gridCol w:w="2256"/>
        <w:gridCol w:w="1069"/>
      </w:tblGrid>
      <w:tr w:rsidR="00E07A3C" w:rsidTr="001676AB">
        <w:trPr>
          <w:trHeight w:val="1439"/>
        </w:trPr>
        <w:tc>
          <w:tcPr>
            <w:tcW w:w="765" w:type="dxa"/>
          </w:tcPr>
          <w:p w:rsidR="00E07A3C" w:rsidRDefault="00E07A3C" w:rsidP="001676AB">
            <w:r>
              <w:t>3</w:t>
            </w:r>
          </w:p>
        </w:tc>
        <w:tc>
          <w:tcPr>
            <w:tcW w:w="2059" w:type="dxa"/>
          </w:tcPr>
          <w:p w:rsidR="00E07A3C" w:rsidRDefault="00E07A3C" w:rsidP="001676AB">
            <w:r>
              <w:t xml:space="preserve">Initialize control message successfully sent and received </w:t>
            </w:r>
          </w:p>
          <w:p w:rsidR="00E07A3C" w:rsidRDefault="00E07A3C" w:rsidP="001676AB"/>
        </w:tc>
        <w:tc>
          <w:tcPr>
            <w:tcW w:w="3201" w:type="dxa"/>
          </w:tcPr>
          <w:p w:rsidR="00E07A3C" w:rsidRPr="00BE4E7D" w:rsidRDefault="00E07A3C" w:rsidP="001676AB">
            <w:pPr>
              <w:rPr>
                <w:b/>
              </w:rPr>
            </w:pPr>
            <w:r>
              <w:rPr>
                <w:b/>
              </w:rPr>
              <w:t>Client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6"/>
              </w:numPr>
            </w:pPr>
            <w:r>
              <w:t>Start Program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6"/>
              </w:numPr>
            </w:pPr>
            <w:r>
              <w:t xml:space="preserve">Select Client 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6"/>
              </w:numPr>
            </w:pPr>
            <w:r>
              <w:t>Select TCP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6"/>
              </w:numPr>
            </w:pPr>
            <w:r>
              <w:t>Fill in testing parameters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6"/>
              </w:numPr>
            </w:pPr>
            <w:r>
              <w:t>Packet size 1024, send times 1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6"/>
              </w:numPr>
            </w:pPr>
            <w:r>
              <w:t>Select Connect</w:t>
            </w:r>
          </w:p>
          <w:p w:rsidR="00E07A3C" w:rsidRDefault="00E07A3C" w:rsidP="001676AB">
            <w:pPr>
              <w:rPr>
                <w:b/>
              </w:rPr>
            </w:pPr>
            <w:r>
              <w:rPr>
                <w:b/>
              </w:rPr>
              <w:t>Server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6"/>
              </w:numPr>
            </w:pPr>
            <w:r>
              <w:t>Start Program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6"/>
              </w:numPr>
            </w:pPr>
            <w:r>
              <w:t xml:space="preserve">Select Server 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6"/>
              </w:numPr>
            </w:pPr>
            <w:r>
              <w:t>Select TCP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6"/>
              </w:numPr>
            </w:pPr>
            <w:r>
              <w:t>Fill in testing parameters</w:t>
            </w:r>
          </w:p>
          <w:p w:rsidR="00E07A3C" w:rsidRPr="00BE4E7D" w:rsidRDefault="00E07A3C" w:rsidP="00804FDF">
            <w:pPr>
              <w:pStyle w:val="ListParagraph"/>
              <w:numPr>
                <w:ilvl w:val="0"/>
                <w:numId w:val="6"/>
              </w:numPr>
            </w:pPr>
            <w:r>
              <w:t>Select Connect</w:t>
            </w:r>
          </w:p>
        </w:tc>
        <w:tc>
          <w:tcPr>
            <w:tcW w:w="2256" w:type="dxa"/>
          </w:tcPr>
          <w:p w:rsidR="00E07A3C" w:rsidRDefault="00E07A3C" w:rsidP="001676AB">
            <w:pPr>
              <w:rPr>
                <w:b/>
              </w:rPr>
            </w:pPr>
            <w:r>
              <w:rPr>
                <w:b/>
              </w:rPr>
              <w:t>Client</w:t>
            </w:r>
          </w:p>
          <w:p w:rsidR="00E07A3C" w:rsidRDefault="00E07A3C" w:rsidP="001676AB">
            <w:r>
              <w:t>Display server port number, IP address, and size of packet sent every time</w:t>
            </w:r>
          </w:p>
          <w:p w:rsidR="00E07A3C" w:rsidRDefault="00E07A3C" w:rsidP="001676AB"/>
          <w:p w:rsidR="00E07A3C" w:rsidRDefault="00E07A3C" w:rsidP="001676AB">
            <w:r>
              <w:rPr>
                <w:b/>
              </w:rPr>
              <w:t>Server</w:t>
            </w:r>
          </w:p>
          <w:p w:rsidR="00E07A3C" w:rsidRPr="00BE4E7D" w:rsidRDefault="00E07A3C" w:rsidP="001676AB">
            <w:r>
              <w:t>Display “Expected packet size: 1024, Expected number of packets: 1”</w:t>
            </w:r>
          </w:p>
          <w:p w:rsidR="00E07A3C" w:rsidRPr="00BE4E7D" w:rsidRDefault="00E07A3C" w:rsidP="001676AB"/>
        </w:tc>
        <w:tc>
          <w:tcPr>
            <w:tcW w:w="1069" w:type="dxa"/>
          </w:tcPr>
          <w:p w:rsidR="00E07A3C" w:rsidRDefault="00E07A3C" w:rsidP="001676AB">
            <w:r w:rsidRPr="00282F9D">
              <w:rPr>
                <w:b/>
                <w:color w:val="7EC492" w:themeColor="accent5" w:themeTint="99"/>
              </w:rPr>
              <w:t>Pass</w:t>
            </w:r>
          </w:p>
        </w:tc>
      </w:tr>
    </w:tbl>
    <w:p w:rsidR="00E07A3C" w:rsidRDefault="00E07A3C" w:rsidP="00E07A3C"/>
    <w:p w:rsidR="00E07A3C" w:rsidRDefault="00E07A3C" w:rsidP="00E07A3C">
      <w:pPr>
        <w:rPr>
          <w:rStyle w:val="Strong"/>
          <w:i/>
        </w:rPr>
      </w:pPr>
      <w:r>
        <w:rPr>
          <w:rStyle w:val="Strong"/>
          <w:i/>
        </w:rPr>
        <w:lastRenderedPageBreak/>
        <w:t xml:space="preserve">Test Case 3 | Screenshot </w:t>
      </w:r>
      <w:proofErr w:type="gramStart"/>
      <w:r>
        <w:rPr>
          <w:rStyle w:val="Strong"/>
          <w:i/>
        </w:rPr>
        <w:t>TCP  Client</w:t>
      </w:r>
      <w:proofErr w:type="gramEnd"/>
    </w:p>
    <w:p w:rsidR="00E07A3C" w:rsidRDefault="00E07A3C" w:rsidP="00E07A3C">
      <w:pPr>
        <w:rPr>
          <w:noProof/>
          <w:lang w:eastAsia="zh-CN"/>
        </w:rPr>
      </w:pPr>
      <w:r w:rsidRPr="0009000D">
        <w:rPr>
          <w:noProof/>
          <w:lang w:eastAsia="zh-CN"/>
        </w:rPr>
        <w:drawing>
          <wp:inline distT="0" distB="0" distL="0" distR="0" wp14:anchorId="77ABCD4E" wp14:editId="14F02E7D">
            <wp:extent cx="4864009" cy="3413051"/>
            <wp:effectExtent l="0" t="0" r="0" b="0"/>
            <wp:docPr id="8" name="Picture 8" descr="C:\Users\jerry\Dropbox\BCIT_CST\Term_4\4985\Asn2\ScreenShots\TCP_Client_1024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erry\Dropbox\BCIT_CST\Term_4\4985\Asn2\ScreenShots\TCP_Client_1024_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517" cy="3416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A3C" w:rsidRPr="0009000D" w:rsidRDefault="00E07A3C" w:rsidP="00E07A3C">
      <w:pPr>
        <w:rPr>
          <w:b/>
          <w:noProof/>
          <w:lang w:eastAsia="zh-CN"/>
        </w:rPr>
      </w:pPr>
      <w:r>
        <w:rPr>
          <w:b/>
          <w:noProof/>
          <w:lang w:eastAsia="zh-CN"/>
        </w:rPr>
        <w:t>Test Case 3 | Screenshot TCP Server</w:t>
      </w:r>
    </w:p>
    <w:p w:rsidR="00E07A3C" w:rsidRPr="006C48AF" w:rsidRDefault="00E07A3C" w:rsidP="00E07A3C">
      <w:pPr>
        <w:rPr>
          <w:b/>
          <w:bCs/>
          <w:i/>
        </w:rPr>
      </w:pPr>
      <w:r>
        <w:rPr>
          <w:noProof/>
          <w:lang w:eastAsia="zh-CN"/>
        </w:rPr>
        <w:drawing>
          <wp:inline distT="0" distB="0" distL="0" distR="0" wp14:anchorId="5D341C58" wp14:editId="333038E2">
            <wp:extent cx="4866872" cy="3413051"/>
            <wp:effectExtent l="0" t="0" r="0" b="0"/>
            <wp:docPr id="10" name="Picture 10" descr="C:\Users\jerry\Dropbox\BCIT_CST\Term_4\4985\Asn2\ScreenShots\TCP_Server_1024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erry\Dropbox\BCIT_CST\Term_4\4985\Asn2\ScreenShots\TCP_Server_1024_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206" cy="3420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5"/>
        <w:gridCol w:w="2059"/>
        <w:gridCol w:w="3201"/>
        <w:gridCol w:w="2256"/>
        <w:gridCol w:w="1069"/>
      </w:tblGrid>
      <w:tr w:rsidR="00E07A3C" w:rsidTr="001676AB">
        <w:trPr>
          <w:trHeight w:val="2600"/>
        </w:trPr>
        <w:tc>
          <w:tcPr>
            <w:tcW w:w="765" w:type="dxa"/>
          </w:tcPr>
          <w:p w:rsidR="00E07A3C" w:rsidRDefault="00E07A3C" w:rsidP="001676AB">
            <w:r>
              <w:lastRenderedPageBreak/>
              <w:t>4</w:t>
            </w:r>
          </w:p>
        </w:tc>
        <w:tc>
          <w:tcPr>
            <w:tcW w:w="2059" w:type="dxa"/>
          </w:tcPr>
          <w:p w:rsidR="00E07A3C" w:rsidRDefault="00E07A3C" w:rsidP="001676AB">
            <w:r>
              <w:t xml:space="preserve">Send and receive 1024 size packets 10 times </w:t>
            </w:r>
          </w:p>
        </w:tc>
        <w:tc>
          <w:tcPr>
            <w:tcW w:w="3201" w:type="dxa"/>
          </w:tcPr>
          <w:p w:rsidR="00E07A3C" w:rsidRPr="00BE4E7D" w:rsidRDefault="00E07A3C" w:rsidP="001676AB">
            <w:pPr>
              <w:rPr>
                <w:b/>
              </w:rPr>
            </w:pPr>
            <w:r>
              <w:rPr>
                <w:b/>
              </w:rPr>
              <w:t>Client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>Start Program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 xml:space="preserve">Select Client 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>Select TCP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>Fill in testing parameters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>Packet size 1024, send times 10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>Select Connect</w:t>
            </w:r>
          </w:p>
          <w:p w:rsidR="00E07A3C" w:rsidRDefault="00E07A3C" w:rsidP="001676AB">
            <w:pPr>
              <w:rPr>
                <w:b/>
              </w:rPr>
            </w:pPr>
            <w:r>
              <w:rPr>
                <w:b/>
              </w:rPr>
              <w:t>Server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>Start Program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 xml:space="preserve">Select Server 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>Select TCP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>Fill in testing parameters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>Select Connect”</w:t>
            </w:r>
          </w:p>
        </w:tc>
        <w:tc>
          <w:tcPr>
            <w:tcW w:w="2256" w:type="dxa"/>
          </w:tcPr>
          <w:p w:rsidR="00E07A3C" w:rsidRDefault="00E07A3C" w:rsidP="001676AB">
            <w:pPr>
              <w:rPr>
                <w:b/>
              </w:rPr>
            </w:pPr>
            <w:r>
              <w:rPr>
                <w:b/>
              </w:rPr>
              <w:t>Client</w:t>
            </w:r>
          </w:p>
          <w:p w:rsidR="00E07A3C" w:rsidRDefault="00E07A3C" w:rsidP="001676AB">
            <w:r>
              <w:t>Display server port number, IP address, and size of packet sent every time</w:t>
            </w:r>
          </w:p>
          <w:p w:rsidR="00E07A3C" w:rsidRDefault="00E07A3C" w:rsidP="001676AB"/>
          <w:p w:rsidR="00E07A3C" w:rsidRDefault="00E07A3C" w:rsidP="001676AB">
            <w:r>
              <w:rPr>
                <w:b/>
              </w:rPr>
              <w:t>Server</w:t>
            </w:r>
          </w:p>
          <w:p w:rsidR="00E07A3C" w:rsidRPr="00BE4E7D" w:rsidRDefault="00E07A3C" w:rsidP="001676AB">
            <w:r>
              <w:t>Display “Expected packet size: 1024, Expected number of packets: 10”</w:t>
            </w:r>
          </w:p>
          <w:p w:rsidR="00E07A3C" w:rsidRDefault="00E07A3C" w:rsidP="001676AB"/>
          <w:p w:rsidR="00E07A3C" w:rsidRDefault="00E07A3C" w:rsidP="001676AB">
            <w:r>
              <w:t xml:space="preserve">Display “packets received” every time a packet is read </w:t>
            </w:r>
          </w:p>
          <w:p w:rsidR="00E07A3C" w:rsidRDefault="00E07A3C" w:rsidP="001676AB"/>
          <w:p w:rsidR="00E07A3C" w:rsidRDefault="00E07A3C" w:rsidP="001676AB">
            <w:r>
              <w:t>Display transmission information, which receives all the packets</w:t>
            </w:r>
          </w:p>
        </w:tc>
        <w:tc>
          <w:tcPr>
            <w:tcW w:w="1069" w:type="dxa"/>
          </w:tcPr>
          <w:p w:rsidR="00E07A3C" w:rsidRDefault="00E07A3C" w:rsidP="001676AB">
            <w:r w:rsidRPr="00282F9D">
              <w:rPr>
                <w:b/>
                <w:color w:val="7EC492" w:themeColor="accent5" w:themeTint="99"/>
              </w:rPr>
              <w:t>Pass</w:t>
            </w:r>
          </w:p>
        </w:tc>
      </w:tr>
    </w:tbl>
    <w:p w:rsidR="00E07A3C" w:rsidRDefault="00E07A3C" w:rsidP="00E07A3C"/>
    <w:p w:rsidR="00E07A3C" w:rsidRDefault="00E07A3C" w:rsidP="00E07A3C">
      <w:pPr>
        <w:rPr>
          <w:rStyle w:val="Strong"/>
          <w:i/>
        </w:rPr>
      </w:pPr>
      <w:r>
        <w:rPr>
          <w:rStyle w:val="Strong"/>
          <w:i/>
        </w:rPr>
        <w:t>Test Case 4</w:t>
      </w:r>
      <w:r w:rsidRPr="00FB3D16">
        <w:rPr>
          <w:rStyle w:val="Strong"/>
          <w:i/>
        </w:rPr>
        <w:t xml:space="preserve"> | </w:t>
      </w:r>
      <w:r>
        <w:rPr>
          <w:rStyle w:val="Strong"/>
          <w:i/>
        </w:rPr>
        <w:t>Screenshot TCP Client</w:t>
      </w:r>
      <w:r>
        <w:rPr>
          <w:rStyle w:val="Strong"/>
          <w:i/>
          <w:noProof/>
          <w:lang w:eastAsia="zh-CN"/>
        </w:rPr>
        <w:drawing>
          <wp:inline distT="0" distB="0" distL="0" distR="0" wp14:anchorId="5C02F291" wp14:editId="782094EA">
            <wp:extent cx="4882036" cy="3423684"/>
            <wp:effectExtent l="0" t="0" r="0" b="5715"/>
            <wp:docPr id="11" name="Picture 11" descr="C:\Users\jerry\Dropbox\BCIT_CST\Term_4\4985\Asn2\ScreenShots\TCP_Client_1024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erry\Dropbox\BCIT_CST\Term_4\4985\Asn2\ScreenShots\TCP_Client_1024_1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765" cy="34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A3C" w:rsidRDefault="00E07A3C" w:rsidP="00E07A3C">
      <w:pPr>
        <w:rPr>
          <w:noProof/>
          <w:lang w:val="en-CA" w:eastAsia="zh-CN"/>
        </w:rPr>
      </w:pPr>
    </w:p>
    <w:p w:rsidR="00E07A3C" w:rsidRDefault="00E07A3C" w:rsidP="00E07A3C">
      <w:pPr>
        <w:rPr>
          <w:noProof/>
          <w:lang w:val="en-CA" w:eastAsia="zh-CN"/>
        </w:rPr>
      </w:pPr>
    </w:p>
    <w:p w:rsidR="00E07A3C" w:rsidRDefault="00E07A3C" w:rsidP="00E07A3C">
      <w:pPr>
        <w:rPr>
          <w:noProof/>
          <w:lang w:val="en-CA" w:eastAsia="zh-CN"/>
        </w:rPr>
      </w:pPr>
    </w:p>
    <w:p w:rsidR="00E07A3C" w:rsidRDefault="00E07A3C" w:rsidP="00E07A3C">
      <w:pPr>
        <w:rPr>
          <w:rStyle w:val="Strong"/>
          <w:i/>
        </w:rPr>
      </w:pPr>
      <w:r>
        <w:rPr>
          <w:rStyle w:val="Strong"/>
          <w:i/>
        </w:rPr>
        <w:t>Test Case 4</w:t>
      </w:r>
      <w:r w:rsidRPr="00FB3D16">
        <w:rPr>
          <w:rStyle w:val="Strong"/>
          <w:i/>
        </w:rPr>
        <w:t xml:space="preserve"> | </w:t>
      </w:r>
      <w:r>
        <w:rPr>
          <w:rStyle w:val="Strong"/>
          <w:i/>
        </w:rPr>
        <w:t>Screenshot TCP Server</w:t>
      </w:r>
    </w:p>
    <w:p w:rsidR="00E07A3C" w:rsidRPr="00C869A5" w:rsidRDefault="00E07A3C" w:rsidP="00E07A3C">
      <w:pPr>
        <w:rPr>
          <w:b/>
          <w:bCs/>
          <w:i/>
        </w:rPr>
      </w:pPr>
      <w:r w:rsidRPr="00C869A5">
        <w:rPr>
          <w:noProof/>
          <w:lang w:eastAsia="zh-CN"/>
        </w:rPr>
        <w:drawing>
          <wp:inline distT="0" distB="0" distL="0" distR="0" wp14:anchorId="14FDD8F6" wp14:editId="697903E5">
            <wp:extent cx="4697329" cy="3296093"/>
            <wp:effectExtent l="0" t="0" r="8255" b="0"/>
            <wp:docPr id="12" name="Picture 12" descr="C:\Users\jerry\Dropbox\BCIT_CST\Term_4\4985\Asn2\ScreenShots\TCP_Server_1024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erry\Dropbox\BCIT_CST\Term_4\4985\Asn2\ScreenShots\TCP_Server_1024_1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570" cy="329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5"/>
        <w:gridCol w:w="2059"/>
        <w:gridCol w:w="3201"/>
        <w:gridCol w:w="2256"/>
        <w:gridCol w:w="1069"/>
      </w:tblGrid>
      <w:tr w:rsidR="00E07A3C" w:rsidTr="001676AB">
        <w:tc>
          <w:tcPr>
            <w:tcW w:w="765" w:type="dxa"/>
          </w:tcPr>
          <w:p w:rsidR="00E07A3C" w:rsidRDefault="00E07A3C" w:rsidP="001676AB">
            <w:r>
              <w:t>5</w:t>
            </w:r>
          </w:p>
        </w:tc>
        <w:tc>
          <w:tcPr>
            <w:tcW w:w="2059" w:type="dxa"/>
          </w:tcPr>
          <w:p w:rsidR="00E07A3C" w:rsidRDefault="00E07A3C" w:rsidP="001676AB">
            <w:r>
              <w:t xml:space="preserve">Send and receive 1024 size packets 100 times </w:t>
            </w:r>
          </w:p>
        </w:tc>
        <w:tc>
          <w:tcPr>
            <w:tcW w:w="3201" w:type="dxa"/>
          </w:tcPr>
          <w:p w:rsidR="00E07A3C" w:rsidRPr="00BE4E7D" w:rsidRDefault="00E07A3C" w:rsidP="001676AB">
            <w:pPr>
              <w:rPr>
                <w:b/>
              </w:rPr>
            </w:pPr>
            <w:r>
              <w:rPr>
                <w:b/>
              </w:rPr>
              <w:t>Client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>Start Program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 xml:space="preserve">Select Client 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>Select TCP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>Fill in testing parameters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>Packet size 1024, send times 100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>Select Connect</w:t>
            </w:r>
          </w:p>
          <w:p w:rsidR="00E07A3C" w:rsidRDefault="00E07A3C" w:rsidP="001676AB">
            <w:pPr>
              <w:rPr>
                <w:b/>
              </w:rPr>
            </w:pPr>
            <w:r>
              <w:rPr>
                <w:b/>
              </w:rPr>
              <w:t>Server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>Start Program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 xml:space="preserve">Select Server 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>Select TCP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>Fill in testing parameters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>Select Connect”</w:t>
            </w:r>
          </w:p>
        </w:tc>
        <w:tc>
          <w:tcPr>
            <w:tcW w:w="2256" w:type="dxa"/>
          </w:tcPr>
          <w:p w:rsidR="00E07A3C" w:rsidRDefault="00E07A3C" w:rsidP="001676AB">
            <w:pPr>
              <w:rPr>
                <w:b/>
              </w:rPr>
            </w:pPr>
            <w:r>
              <w:rPr>
                <w:b/>
              </w:rPr>
              <w:t>Client</w:t>
            </w:r>
          </w:p>
          <w:p w:rsidR="00E07A3C" w:rsidRDefault="00E07A3C" w:rsidP="001676AB">
            <w:r>
              <w:t>Display server port number, IP address, and size of packet sent every time</w:t>
            </w:r>
          </w:p>
          <w:p w:rsidR="00E07A3C" w:rsidRDefault="00E07A3C" w:rsidP="001676AB"/>
          <w:p w:rsidR="00E07A3C" w:rsidRDefault="00E07A3C" w:rsidP="001676AB">
            <w:r>
              <w:rPr>
                <w:b/>
              </w:rPr>
              <w:t>Server</w:t>
            </w:r>
          </w:p>
          <w:p w:rsidR="00E07A3C" w:rsidRPr="00BE4E7D" w:rsidRDefault="00E07A3C" w:rsidP="001676AB">
            <w:r>
              <w:t>Display “Expected packet size: 1024, Expected number of packets: 100”</w:t>
            </w:r>
          </w:p>
          <w:p w:rsidR="00E07A3C" w:rsidRDefault="00E07A3C" w:rsidP="001676AB"/>
          <w:p w:rsidR="00E07A3C" w:rsidRDefault="00E07A3C" w:rsidP="001676AB">
            <w:r>
              <w:t xml:space="preserve">Display “packets received” every time a packet is read </w:t>
            </w:r>
          </w:p>
          <w:p w:rsidR="00E07A3C" w:rsidRDefault="00E07A3C" w:rsidP="001676AB"/>
          <w:p w:rsidR="00E07A3C" w:rsidRDefault="00E07A3C" w:rsidP="001676AB">
            <w:r>
              <w:t>Display transmission information, which receives all the packets</w:t>
            </w:r>
          </w:p>
        </w:tc>
        <w:tc>
          <w:tcPr>
            <w:tcW w:w="1069" w:type="dxa"/>
          </w:tcPr>
          <w:p w:rsidR="00E07A3C" w:rsidRDefault="00E07A3C" w:rsidP="001676AB">
            <w:r w:rsidRPr="00282F9D">
              <w:rPr>
                <w:b/>
                <w:color w:val="7EC492" w:themeColor="accent5" w:themeTint="99"/>
              </w:rPr>
              <w:t>Pass</w:t>
            </w:r>
          </w:p>
        </w:tc>
      </w:tr>
    </w:tbl>
    <w:p w:rsidR="00E07A3C" w:rsidRDefault="00E07A3C" w:rsidP="00E07A3C">
      <w:pPr>
        <w:rPr>
          <w:rStyle w:val="Strong"/>
          <w:i/>
        </w:rPr>
      </w:pPr>
      <w:r>
        <w:lastRenderedPageBreak/>
        <w:t xml:space="preserve"> </w:t>
      </w:r>
      <w:r>
        <w:rPr>
          <w:rStyle w:val="Strong"/>
          <w:i/>
        </w:rPr>
        <w:t>Test Case 5</w:t>
      </w:r>
      <w:r w:rsidRPr="00FB3D16">
        <w:rPr>
          <w:rStyle w:val="Strong"/>
          <w:i/>
        </w:rPr>
        <w:t xml:space="preserve"> | </w:t>
      </w:r>
      <w:r>
        <w:rPr>
          <w:rStyle w:val="Strong"/>
          <w:i/>
        </w:rPr>
        <w:t>Screenshot TCP Client</w:t>
      </w:r>
    </w:p>
    <w:p w:rsidR="00E07A3C" w:rsidRPr="004170A9" w:rsidRDefault="00E07A3C" w:rsidP="00E07A3C">
      <w:pPr>
        <w:rPr>
          <w:b/>
          <w:bCs/>
          <w:i/>
        </w:rPr>
      </w:pPr>
      <w:r w:rsidRPr="00C869A5">
        <w:rPr>
          <w:noProof/>
          <w:lang w:eastAsia="zh-CN"/>
        </w:rPr>
        <w:drawing>
          <wp:inline distT="0" distB="0" distL="0" distR="0" wp14:anchorId="629760AD" wp14:editId="6464A9AF">
            <wp:extent cx="4833703" cy="3391786"/>
            <wp:effectExtent l="0" t="0" r="5080" b="0"/>
            <wp:docPr id="13" name="Picture 13" descr="C:\Users\jerry\Dropbox\BCIT_CST\Term_4\4985\Asn2\ScreenShots\TCP_Client_1024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erry\Dropbox\BCIT_CST\Term_4\4985\Asn2\ScreenShots\TCP_Client_1024_10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717" cy="3393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A3C" w:rsidRDefault="00E07A3C" w:rsidP="00E07A3C">
      <w:pPr>
        <w:rPr>
          <w:rStyle w:val="Strong"/>
          <w:i/>
        </w:rPr>
      </w:pPr>
      <w:r>
        <w:rPr>
          <w:rStyle w:val="Strong"/>
          <w:i/>
        </w:rPr>
        <w:t>Test Case 5</w:t>
      </w:r>
      <w:r w:rsidRPr="00FB3D16">
        <w:rPr>
          <w:rStyle w:val="Strong"/>
          <w:i/>
        </w:rPr>
        <w:t xml:space="preserve"> | </w:t>
      </w:r>
      <w:r>
        <w:rPr>
          <w:rStyle w:val="Strong"/>
          <w:i/>
        </w:rPr>
        <w:t>Screenshot TCP Server</w:t>
      </w:r>
    </w:p>
    <w:p w:rsidR="00E07A3C" w:rsidRDefault="00E07A3C" w:rsidP="00E07A3C">
      <w:r w:rsidRPr="00C869A5">
        <w:rPr>
          <w:noProof/>
          <w:lang w:eastAsia="zh-CN"/>
        </w:rPr>
        <w:drawing>
          <wp:inline distT="0" distB="0" distL="0" distR="0" wp14:anchorId="04CE7A71" wp14:editId="003BE8B1">
            <wp:extent cx="4833703" cy="3391786"/>
            <wp:effectExtent l="0" t="0" r="5080" b="0"/>
            <wp:docPr id="14" name="Picture 14" descr="C:\Users\jerry\Dropbox\BCIT_CST\Term_4\4985\Asn2\ScreenShots\TCP_Server_1024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erry\Dropbox\BCIT_CST\Term_4\4985\Asn2\ScreenShots\TCP_Server_1024_10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85" cy="339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A3C" w:rsidRDefault="00E07A3C" w:rsidP="00E07A3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5"/>
        <w:gridCol w:w="2059"/>
        <w:gridCol w:w="3201"/>
        <w:gridCol w:w="2256"/>
        <w:gridCol w:w="1069"/>
      </w:tblGrid>
      <w:tr w:rsidR="00E07A3C" w:rsidTr="001676AB">
        <w:tc>
          <w:tcPr>
            <w:tcW w:w="765" w:type="dxa"/>
          </w:tcPr>
          <w:p w:rsidR="00E07A3C" w:rsidRDefault="00E07A3C" w:rsidP="001676AB">
            <w:r>
              <w:lastRenderedPageBreak/>
              <w:t>6</w:t>
            </w:r>
          </w:p>
        </w:tc>
        <w:tc>
          <w:tcPr>
            <w:tcW w:w="2059" w:type="dxa"/>
          </w:tcPr>
          <w:p w:rsidR="00E07A3C" w:rsidRDefault="00E07A3C" w:rsidP="001676AB">
            <w:r>
              <w:t xml:space="preserve">Send and receive 4096 size packets 10 times </w:t>
            </w:r>
          </w:p>
        </w:tc>
        <w:tc>
          <w:tcPr>
            <w:tcW w:w="3201" w:type="dxa"/>
          </w:tcPr>
          <w:p w:rsidR="00E07A3C" w:rsidRPr="00BE4E7D" w:rsidRDefault="00E07A3C" w:rsidP="001676AB">
            <w:pPr>
              <w:rPr>
                <w:b/>
              </w:rPr>
            </w:pPr>
            <w:r>
              <w:rPr>
                <w:b/>
              </w:rPr>
              <w:t>Client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>Start Program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 xml:space="preserve">Select Client 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>Select TCP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>Fill in testing parameters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>Packet size 1024, send times 10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>Select Connect</w:t>
            </w:r>
          </w:p>
          <w:p w:rsidR="00E07A3C" w:rsidRDefault="00E07A3C" w:rsidP="001676AB">
            <w:pPr>
              <w:rPr>
                <w:b/>
              </w:rPr>
            </w:pPr>
            <w:r>
              <w:rPr>
                <w:b/>
              </w:rPr>
              <w:t>Server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>Start Program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 xml:space="preserve">Select Server 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>Select TCP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>Fill in testing parameters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>Select Connect”</w:t>
            </w:r>
          </w:p>
        </w:tc>
        <w:tc>
          <w:tcPr>
            <w:tcW w:w="2256" w:type="dxa"/>
          </w:tcPr>
          <w:p w:rsidR="00E07A3C" w:rsidRDefault="00E07A3C" w:rsidP="001676AB">
            <w:pPr>
              <w:rPr>
                <w:b/>
              </w:rPr>
            </w:pPr>
            <w:r>
              <w:rPr>
                <w:b/>
              </w:rPr>
              <w:t>Client</w:t>
            </w:r>
          </w:p>
          <w:p w:rsidR="00E07A3C" w:rsidRDefault="00E07A3C" w:rsidP="001676AB">
            <w:r>
              <w:t>Display server port number, IP address, and size of packet sent every time</w:t>
            </w:r>
          </w:p>
          <w:p w:rsidR="00E07A3C" w:rsidRDefault="00E07A3C" w:rsidP="001676AB"/>
          <w:p w:rsidR="00E07A3C" w:rsidRDefault="00E07A3C" w:rsidP="001676AB">
            <w:r>
              <w:rPr>
                <w:b/>
              </w:rPr>
              <w:t>Server</w:t>
            </w:r>
          </w:p>
          <w:p w:rsidR="00E07A3C" w:rsidRPr="00BE4E7D" w:rsidRDefault="00E07A3C" w:rsidP="001676AB">
            <w:r>
              <w:t>Display “Expected packet size: 4096, Expected number of packets: 10”</w:t>
            </w:r>
          </w:p>
          <w:p w:rsidR="00E07A3C" w:rsidRDefault="00E07A3C" w:rsidP="001676AB"/>
          <w:p w:rsidR="00E07A3C" w:rsidRDefault="00E07A3C" w:rsidP="001676AB">
            <w:r>
              <w:t xml:space="preserve">Display “packets received” every time a packet is read </w:t>
            </w:r>
          </w:p>
          <w:p w:rsidR="00E07A3C" w:rsidRDefault="00E07A3C" w:rsidP="001676AB"/>
          <w:p w:rsidR="00E07A3C" w:rsidRDefault="00E07A3C" w:rsidP="001676AB">
            <w:r>
              <w:t>Display transmission information, which receives all the packets</w:t>
            </w:r>
          </w:p>
        </w:tc>
        <w:tc>
          <w:tcPr>
            <w:tcW w:w="1069" w:type="dxa"/>
          </w:tcPr>
          <w:p w:rsidR="00E07A3C" w:rsidRDefault="00E07A3C" w:rsidP="001676AB">
            <w:r w:rsidRPr="00282F9D">
              <w:rPr>
                <w:b/>
                <w:color w:val="7EC492" w:themeColor="accent5" w:themeTint="99"/>
              </w:rPr>
              <w:t>Pass</w:t>
            </w:r>
          </w:p>
        </w:tc>
      </w:tr>
    </w:tbl>
    <w:p w:rsidR="00E07A3C" w:rsidRDefault="00E07A3C" w:rsidP="00E07A3C">
      <w:pPr>
        <w:rPr>
          <w:rStyle w:val="Strong"/>
          <w:i/>
        </w:rPr>
      </w:pPr>
      <w:r>
        <w:rPr>
          <w:rStyle w:val="Strong"/>
          <w:i/>
        </w:rPr>
        <w:t>Test Case 6</w:t>
      </w:r>
      <w:r w:rsidRPr="00FB3D16">
        <w:rPr>
          <w:rStyle w:val="Strong"/>
          <w:i/>
        </w:rPr>
        <w:t xml:space="preserve"> | </w:t>
      </w:r>
      <w:r>
        <w:rPr>
          <w:rStyle w:val="Strong"/>
          <w:i/>
        </w:rPr>
        <w:t>Screenshot TCP Client</w:t>
      </w:r>
    </w:p>
    <w:p w:rsidR="00E07A3C" w:rsidRDefault="00E07A3C" w:rsidP="00E07A3C">
      <w:pPr>
        <w:rPr>
          <w:rStyle w:val="Strong"/>
          <w:i/>
        </w:rPr>
      </w:pPr>
      <w:r w:rsidRPr="009C56E6">
        <w:rPr>
          <w:noProof/>
          <w:lang w:eastAsia="zh-CN"/>
        </w:rPr>
        <w:drawing>
          <wp:inline distT="0" distB="0" distL="0" distR="0" wp14:anchorId="155A8527" wp14:editId="4CB2DB25">
            <wp:extent cx="4970078" cy="3487479"/>
            <wp:effectExtent l="0" t="0" r="2540" b="0"/>
            <wp:docPr id="19" name="Picture 19" descr="C:\Users\jerry\Dropbox\BCIT_CST\Term_4\4985\Asn2\ScreenShots\TCP_Client_4096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erry\Dropbox\BCIT_CST\Term_4\4985\Asn2\ScreenShots\TCP_Client_4096_1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115" cy="34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A3C" w:rsidRDefault="00E07A3C" w:rsidP="00E07A3C">
      <w:pPr>
        <w:rPr>
          <w:noProof/>
          <w:lang w:eastAsia="zh-CN"/>
        </w:rPr>
      </w:pPr>
    </w:p>
    <w:p w:rsidR="00E07A3C" w:rsidRDefault="00E07A3C" w:rsidP="00E07A3C">
      <w:pPr>
        <w:rPr>
          <w:noProof/>
          <w:lang w:eastAsia="zh-CN"/>
        </w:rPr>
      </w:pPr>
    </w:p>
    <w:p w:rsidR="00E07A3C" w:rsidRDefault="00E07A3C" w:rsidP="00E07A3C">
      <w:pPr>
        <w:rPr>
          <w:rStyle w:val="Strong"/>
          <w:i/>
        </w:rPr>
      </w:pPr>
      <w:r>
        <w:rPr>
          <w:rStyle w:val="Strong"/>
          <w:i/>
        </w:rPr>
        <w:lastRenderedPageBreak/>
        <w:t>Test Case 6</w:t>
      </w:r>
      <w:r w:rsidRPr="00FB3D16">
        <w:rPr>
          <w:rStyle w:val="Strong"/>
          <w:i/>
        </w:rPr>
        <w:t xml:space="preserve"> | </w:t>
      </w:r>
      <w:r>
        <w:rPr>
          <w:rStyle w:val="Strong"/>
          <w:i/>
        </w:rPr>
        <w:t>Screenshot TCP Server</w:t>
      </w:r>
    </w:p>
    <w:p w:rsidR="00E07A3C" w:rsidRPr="001D63D5" w:rsidRDefault="00E07A3C" w:rsidP="00E07A3C">
      <w:pPr>
        <w:rPr>
          <w:b/>
          <w:bCs/>
          <w:i/>
        </w:rPr>
      </w:pPr>
      <w:r w:rsidRPr="009C56E6">
        <w:rPr>
          <w:b/>
          <w:bCs/>
          <w:i/>
          <w:noProof/>
          <w:lang w:eastAsia="zh-CN"/>
        </w:rPr>
        <w:drawing>
          <wp:inline distT="0" distB="0" distL="0" distR="0" wp14:anchorId="048E0892" wp14:editId="57EB84D5">
            <wp:extent cx="5000382" cy="3508744"/>
            <wp:effectExtent l="0" t="0" r="0" b="0"/>
            <wp:docPr id="29" name="Picture 29" descr="C:\Users\jerry\Dropbox\BCIT_CST\Term_4\4985\Asn2\ScreenShots\TCP_Server_4096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erry\Dropbox\BCIT_CST\Term_4\4985\Asn2\ScreenShots\TCP_Server_4096_1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612" cy="3511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A3C" w:rsidRDefault="00E07A3C" w:rsidP="00E07A3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5"/>
        <w:gridCol w:w="2059"/>
        <w:gridCol w:w="3201"/>
        <w:gridCol w:w="2256"/>
        <w:gridCol w:w="1069"/>
      </w:tblGrid>
      <w:tr w:rsidR="00E07A3C" w:rsidRPr="00C731FE" w:rsidTr="001676AB">
        <w:trPr>
          <w:trHeight w:val="1853"/>
        </w:trPr>
        <w:tc>
          <w:tcPr>
            <w:tcW w:w="765" w:type="dxa"/>
          </w:tcPr>
          <w:p w:rsidR="00E07A3C" w:rsidRDefault="00E07A3C" w:rsidP="001676AB">
            <w:r>
              <w:t>7</w:t>
            </w:r>
          </w:p>
        </w:tc>
        <w:tc>
          <w:tcPr>
            <w:tcW w:w="2059" w:type="dxa"/>
          </w:tcPr>
          <w:p w:rsidR="00E07A3C" w:rsidRDefault="00E07A3C" w:rsidP="001676AB">
            <w:r>
              <w:t xml:space="preserve">Send and receive 4096 size packets 100 times </w:t>
            </w:r>
          </w:p>
        </w:tc>
        <w:tc>
          <w:tcPr>
            <w:tcW w:w="3201" w:type="dxa"/>
          </w:tcPr>
          <w:p w:rsidR="00E07A3C" w:rsidRPr="00BE4E7D" w:rsidRDefault="00E07A3C" w:rsidP="001676AB">
            <w:pPr>
              <w:rPr>
                <w:b/>
              </w:rPr>
            </w:pPr>
            <w:r>
              <w:rPr>
                <w:b/>
              </w:rPr>
              <w:t>Client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>Start Program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 xml:space="preserve">Select Client 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>Select TCP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>Fill in testing parameters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>Packet size 1024, send times 100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>Select Connect</w:t>
            </w:r>
          </w:p>
          <w:p w:rsidR="00E07A3C" w:rsidRDefault="00E07A3C" w:rsidP="001676AB">
            <w:pPr>
              <w:rPr>
                <w:b/>
              </w:rPr>
            </w:pPr>
            <w:r>
              <w:rPr>
                <w:b/>
              </w:rPr>
              <w:t>Server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>Start Program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 xml:space="preserve">Select Server 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>Select TCP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>Fill in testing parameters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>Select Connect”</w:t>
            </w:r>
          </w:p>
        </w:tc>
        <w:tc>
          <w:tcPr>
            <w:tcW w:w="2256" w:type="dxa"/>
          </w:tcPr>
          <w:p w:rsidR="00E07A3C" w:rsidRDefault="00E07A3C" w:rsidP="001676AB">
            <w:pPr>
              <w:rPr>
                <w:b/>
              </w:rPr>
            </w:pPr>
            <w:r>
              <w:rPr>
                <w:b/>
              </w:rPr>
              <w:t>Client</w:t>
            </w:r>
          </w:p>
          <w:p w:rsidR="00E07A3C" w:rsidRDefault="00E07A3C" w:rsidP="001676AB">
            <w:r>
              <w:t>Display server port number, IP address, and size of packet sent every time</w:t>
            </w:r>
          </w:p>
          <w:p w:rsidR="00E07A3C" w:rsidRDefault="00E07A3C" w:rsidP="001676AB"/>
          <w:p w:rsidR="00E07A3C" w:rsidRDefault="00E07A3C" w:rsidP="001676AB">
            <w:r>
              <w:rPr>
                <w:b/>
              </w:rPr>
              <w:t>Server</w:t>
            </w:r>
          </w:p>
          <w:p w:rsidR="00E07A3C" w:rsidRPr="00BE4E7D" w:rsidRDefault="00E07A3C" w:rsidP="001676AB">
            <w:r>
              <w:t>Display “Expected packet size: 4096, Expected number of packets: 100”</w:t>
            </w:r>
          </w:p>
          <w:p w:rsidR="00E07A3C" w:rsidRDefault="00E07A3C" w:rsidP="001676AB"/>
          <w:p w:rsidR="00E07A3C" w:rsidRDefault="00E07A3C" w:rsidP="001676AB">
            <w:r>
              <w:t xml:space="preserve">Display “packets received” every time a packet is read </w:t>
            </w:r>
          </w:p>
          <w:p w:rsidR="00E07A3C" w:rsidRDefault="00E07A3C" w:rsidP="001676AB"/>
          <w:p w:rsidR="00E07A3C" w:rsidRDefault="00E07A3C" w:rsidP="001676AB">
            <w:r>
              <w:t>Display transmission information, which receives all the packets</w:t>
            </w:r>
          </w:p>
        </w:tc>
        <w:tc>
          <w:tcPr>
            <w:tcW w:w="1069" w:type="dxa"/>
          </w:tcPr>
          <w:p w:rsidR="00E07A3C" w:rsidRDefault="00E07A3C" w:rsidP="001676AB">
            <w:r w:rsidRPr="00282F9D">
              <w:rPr>
                <w:b/>
                <w:color w:val="7EC492" w:themeColor="accent5" w:themeTint="99"/>
              </w:rPr>
              <w:t>Pass</w:t>
            </w:r>
          </w:p>
        </w:tc>
      </w:tr>
    </w:tbl>
    <w:p w:rsidR="00E07A3C" w:rsidRDefault="00E07A3C" w:rsidP="00E07A3C">
      <w:pPr>
        <w:rPr>
          <w:rStyle w:val="Strong"/>
          <w:i/>
        </w:rPr>
      </w:pPr>
    </w:p>
    <w:p w:rsidR="00E07A3C" w:rsidRPr="00CC5638" w:rsidRDefault="00E07A3C" w:rsidP="00E07A3C">
      <w:pPr>
        <w:rPr>
          <w:b/>
          <w:bCs/>
          <w:i/>
        </w:rPr>
      </w:pPr>
      <w:r>
        <w:rPr>
          <w:rStyle w:val="Strong"/>
          <w:i/>
        </w:rPr>
        <w:lastRenderedPageBreak/>
        <w:t>Test Case 7</w:t>
      </w:r>
      <w:r w:rsidRPr="00FB3D16">
        <w:rPr>
          <w:rStyle w:val="Strong"/>
          <w:i/>
        </w:rPr>
        <w:t xml:space="preserve"> | </w:t>
      </w:r>
      <w:r>
        <w:rPr>
          <w:rStyle w:val="Strong"/>
          <w:i/>
        </w:rPr>
        <w:t xml:space="preserve">Screenshot TCP Client </w:t>
      </w:r>
    </w:p>
    <w:p w:rsidR="00E07A3C" w:rsidRDefault="00E07A3C" w:rsidP="00E07A3C">
      <w:pPr>
        <w:rPr>
          <w:noProof/>
          <w:lang w:eastAsia="zh-CN"/>
        </w:rPr>
      </w:pPr>
      <w:r w:rsidRPr="00020112">
        <w:rPr>
          <w:noProof/>
          <w:lang w:eastAsia="zh-CN"/>
        </w:rPr>
        <w:drawing>
          <wp:inline distT="0" distB="0" distL="0" distR="0" wp14:anchorId="0153B746" wp14:editId="03AAAE62">
            <wp:extent cx="4433777" cy="3111160"/>
            <wp:effectExtent l="0" t="0" r="5080" b="0"/>
            <wp:docPr id="30" name="Picture 30" descr="C:\Users\jerry\Dropbox\BCIT_CST\Term_4\4985\Asn2\ScreenShots\TCP_Client_4096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erry\Dropbox\BCIT_CST\Term_4\4985\Asn2\ScreenShots\TCP_Client_4096_10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201" cy="311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A3C" w:rsidRPr="00CC5638" w:rsidRDefault="00E07A3C" w:rsidP="00E07A3C">
      <w:pPr>
        <w:rPr>
          <w:b/>
          <w:bCs/>
          <w:i/>
        </w:rPr>
      </w:pPr>
      <w:r>
        <w:rPr>
          <w:rStyle w:val="Strong"/>
          <w:i/>
        </w:rPr>
        <w:t>Test Case 7</w:t>
      </w:r>
      <w:r w:rsidRPr="00FB3D16">
        <w:rPr>
          <w:rStyle w:val="Strong"/>
          <w:i/>
        </w:rPr>
        <w:t xml:space="preserve"> | </w:t>
      </w:r>
      <w:r>
        <w:rPr>
          <w:rStyle w:val="Strong"/>
          <w:i/>
        </w:rPr>
        <w:t xml:space="preserve">Screenshot TCP Server </w:t>
      </w:r>
    </w:p>
    <w:p w:rsidR="00E07A3C" w:rsidRDefault="00E07A3C" w:rsidP="00E07A3C">
      <w:r w:rsidRPr="00020112">
        <w:rPr>
          <w:noProof/>
          <w:lang w:eastAsia="zh-CN"/>
        </w:rPr>
        <w:drawing>
          <wp:inline distT="0" distB="0" distL="0" distR="0" wp14:anchorId="45F090B0" wp14:editId="38EB7FEB">
            <wp:extent cx="4545802" cy="3189767"/>
            <wp:effectExtent l="0" t="0" r="7620" b="0"/>
            <wp:docPr id="31" name="Picture 31" descr="C:\Users\jerry\Dropbox\BCIT_CST\Term_4\4985\Asn2\ScreenShots\TCP_Server_4096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erry\Dropbox\BCIT_CST\Term_4\4985\Asn2\ScreenShots\TCP_Server_4096_100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445" cy="319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5"/>
        <w:gridCol w:w="2059"/>
        <w:gridCol w:w="3201"/>
        <w:gridCol w:w="2256"/>
        <w:gridCol w:w="1069"/>
      </w:tblGrid>
      <w:tr w:rsidR="00E07A3C" w:rsidRPr="00C731FE" w:rsidTr="001676AB">
        <w:trPr>
          <w:trHeight w:val="1853"/>
        </w:trPr>
        <w:tc>
          <w:tcPr>
            <w:tcW w:w="765" w:type="dxa"/>
          </w:tcPr>
          <w:p w:rsidR="00E07A3C" w:rsidRDefault="00E07A3C" w:rsidP="001676AB">
            <w:r>
              <w:lastRenderedPageBreak/>
              <w:t>8</w:t>
            </w:r>
          </w:p>
        </w:tc>
        <w:tc>
          <w:tcPr>
            <w:tcW w:w="2059" w:type="dxa"/>
          </w:tcPr>
          <w:p w:rsidR="00E07A3C" w:rsidRDefault="00E07A3C" w:rsidP="001676AB">
            <w:r>
              <w:t xml:space="preserve">Send and receive 20000 size packets 10 times </w:t>
            </w:r>
          </w:p>
        </w:tc>
        <w:tc>
          <w:tcPr>
            <w:tcW w:w="3201" w:type="dxa"/>
          </w:tcPr>
          <w:p w:rsidR="00E07A3C" w:rsidRPr="00BE4E7D" w:rsidRDefault="00E07A3C" w:rsidP="001676AB">
            <w:pPr>
              <w:rPr>
                <w:b/>
              </w:rPr>
            </w:pPr>
            <w:r>
              <w:rPr>
                <w:b/>
              </w:rPr>
              <w:t>Client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>Start Program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 xml:space="preserve">Select Client 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>Select TCP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>Fill in testing parameters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>Packet size 20000, send times 10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>Select Connect</w:t>
            </w:r>
          </w:p>
          <w:p w:rsidR="00E07A3C" w:rsidRDefault="00E07A3C" w:rsidP="001676AB">
            <w:pPr>
              <w:rPr>
                <w:b/>
              </w:rPr>
            </w:pPr>
            <w:r>
              <w:rPr>
                <w:b/>
              </w:rPr>
              <w:t>Server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>Start Program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 xml:space="preserve">Select Server 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>Select TCP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>Fill in testing parameters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5"/>
              </w:numPr>
            </w:pPr>
            <w:r>
              <w:t>Select Connect”</w:t>
            </w:r>
          </w:p>
        </w:tc>
        <w:tc>
          <w:tcPr>
            <w:tcW w:w="2256" w:type="dxa"/>
          </w:tcPr>
          <w:p w:rsidR="00E07A3C" w:rsidRDefault="00E07A3C" w:rsidP="001676AB">
            <w:pPr>
              <w:rPr>
                <w:b/>
              </w:rPr>
            </w:pPr>
            <w:r>
              <w:rPr>
                <w:b/>
              </w:rPr>
              <w:t>Client</w:t>
            </w:r>
          </w:p>
          <w:p w:rsidR="00E07A3C" w:rsidRDefault="00E07A3C" w:rsidP="001676AB">
            <w:r>
              <w:t>Display server port number, IP address, and size of packet sent every time</w:t>
            </w:r>
          </w:p>
          <w:p w:rsidR="00E07A3C" w:rsidRDefault="00E07A3C" w:rsidP="001676AB"/>
          <w:p w:rsidR="00E07A3C" w:rsidRDefault="00E07A3C" w:rsidP="001676AB">
            <w:r>
              <w:rPr>
                <w:b/>
              </w:rPr>
              <w:t>Server</w:t>
            </w:r>
          </w:p>
          <w:p w:rsidR="00E07A3C" w:rsidRPr="00BE4E7D" w:rsidRDefault="00E07A3C" w:rsidP="001676AB">
            <w:r>
              <w:t>Display “Expected packet size: 20000, Expected number of packets: 10”</w:t>
            </w:r>
          </w:p>
          <w:p w:rsidR="00E07A3C" w:rsidRDefault="00E07A3C" w:rsidP="001676AB"/>
          <w:p w:rsidR="00E07A3C" w:rsidRDefault="00E07A3C" w:rsidP="001676AB">
            <w:r>
              <w:t xml:space="preserve">Display “packets received” every time a packet is read </w:t>
            </w:r>
          </w:p>
          <w:p w:rsidR="00E07A3C" w:rsidRDefault="00E07A3C" w:rsidP="001676AB"/>
          <w:p w:rsidR="00E07A3C" w:rsidRDefault="00E07A3C" w:rsidP="001676AB">
            <w:r>
              <w:t>Display transmission information, which receives all the packets</w:t>
            </w:r>
          </w:p>
        </w:tc>
        <w:tc>
          <w:tcPr>
            <w:tcW w:w="1069" w:type="dxa"/>
          </w:tcPr>
          <w:p w:rsidR="00E07A3C" w:rsidRDefault="00E07A3C" w:rsidP="001676AB">
            <w:r w:rsidRPr="00282F9D">
              <w:rPr>
                <w:b/>
                <w:color w:val="7EC492" w:themeColor="accent5" w:themeTint="99"/>
              </w:rPr>
              <w:t>Pass</w:t>
            </w:r>
          </w:p>
        </w:tc>
      </w:tr>
    </w:tbl>
    <w:p w:rsidR="00E07A3C" w:rsidRPr="00503C88" w:rsidRDefault="00E07A3C" w:rsidP="00E07A3C">
      <w:pPr>
        <w:rPr>
          <w:b/>
          <w:bCs/>
          <w:i/>
        </w:rPr>
      </w:pPr>
      <w:r>
        <w:rPr>
          <w:rStyle w:val="Strong"/>
          <w:i/>
        </w:rPr>
        <w:t>Test Case 8</w:t>
      </w:r>
      <w:r w:rsidRPr="00FB3D16">
        <w:rPr>
          <w:rStyle w:val="Strong"/>
          <w:i/>
        </w:rPr>
        <w:t xml:space="preserve"> | </w:t>
      </w:r>
      <w:r>
        <w:rPr>
          <w:rStyle w:val="Strong"/>
          <w:i/>
        </w:rPr>
        <w:t>Screenshot TCP Client</w:t>
      </w:r>
    </w:p>
    <w:p w:rsidR="00E07A3C" w:rsidRDefault="00E07A3C" w:rsidP="00E07A3C">
      <w:pPr>
        <w:rPr>
          <w:noProof/>
          <w:lang w:eastAsia="zh-CN"/>
        </w:rPr>
      </w:pPr>
      <w:r w:rsidRPr="00194626">
        <w:rPr>
          <w:noProof/>
          <w:lang w:eastAsia="zh-CN"/>
        </w:rPr>
        <w:drawing>
          <wp:inline distT="0" distB="0" distL="0" distR="0" wp14:anchorId="3D973C01" wp14:editId="6DE5BFD6">
            <wp:extent cx="4833703" cy="3391786"/>
            <wp:effectExtent l="0" t="0" r="5080" b="0"/>
            <wp:docPr id="32" name="Picture 32" descr="C:\Users\jerry\Dropbox\BCIT_CST\Term_4\4985\Asn2\ScreenShots\TCP_Client_20k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erry\Dropbox\BCIT_CST\Term_4\4985\Asn2\ScreenShots\TCP_Client_20k_1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560" cy="3404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A3C" w:rsidRDefault="00E07A3C" w:rsidP="00E07A3C"/>
    <w:p w:rsidR="00E07A3C" w:rsidRDefault="00E07A3C" w:rsidP="00E07A3C"/>
    <w:p w:rsidR="00E07A3C" w:rsidRPr="00503C88" w:rsidRDefault="00E07A3C" w:rsidP="00E07A3C">
      <w:pPr>
        <w:rPr>
          <w:b/>
          <w:bCs/>
          <w:i/>
        </w:rPr>
      </w:pPr>
      <w:r>
        <w:rPr>
          <w:rStyle w:val="Strong"/>
          <w:i/>
        </w:rPr>
        <w:lastRenderedPageBreak/>
        <w:t>Test Case 8</w:t>
      </w:r>
      <w:r w:rsidRPr="00FB3D16">
        <w:rPr>
          <w:rStyle w:val="Strong"/>
          <w:i/>
        </w:rPr>
        <w:t xml:space="preserve"> | </w:t>
      </w:r>
      <w:r>
        <w:rPr>
          <w:rStyle w:val="Strong"/>
          <w:i/>
        </w:rPr>
        <w:t>Screenshot TCP Server</w:t>
      </w:r>
    </w:p>
    <w:p w:rsidR="00E07A3C" w:rsidRDefault="00E07A3C" w:rsidP="00E07A3C">
      <w:r w:rsidRPr="00194626">
        <w:rPr>
          <w:noProof/>
          <w:lang w:eastAsia="zh-CN"/>
        </w:rPr>
        <w:drawing>
          <wp:inline distT="0" distB="0" distL="0" distR="0" wp14:anchorId="21FD6DE7" wp14:editId="126E05D2">
            <wp:extent cx="4439732" cy="3115339"/>
            <wp:effectExtent l="0" t="0" r="0" b="8890"/>
            <wp:docPr id="33" name="Picture 33" descr="C:\Users\jerry\Dropbox\BCIT_CST\Term_4\4985\Asn2\ScreenShots\TCP_Server_20k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erry\Dropbox\BCIT_CST\Term_4\4985\Asn2\ScreenShots\TCP_Server_20k_10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935" cy="311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5"/>
        <w:gridCol w:w="2059"/>
        <w:gridCol w:w="3201"/>
        <w:gridCol w:w="2256"/>
        <w:gridCol w:w="1069"/>
      </w:tblGrid>
      <w:tr w:rsidR="00E07A3C" w:rsidRPr="00C731FE" w:rsidTr="001676AB">
        <w:trPr>
          <w:trHeight w:val="1853"/>
        </w:trPr>
        <w:tc>
          <w:tcPr>
            <w:tcW w:w="765" w:type="dxa"/>
          </w:tcPr>
          <w:p w:rsidR="00E07A3C" w:rsidRDefault="00E07A3C" w:rsidP="001676AB">
            <w:r>
              <w:t>9</w:t>
            </w:r>
          </w:p>
        </w:tc>
        <w:tc>
          <w:tcPr>
            <w:tcW w:w="2059" w:type="dxa"/>
          </w:tcPr>
          <w:p w:rsidR="00E07A3C" w:rsidRDefault="00E07A3C" w:rsidP="001676AB">
            <w:r>
              <w:t xml:space="preserve">Send and receive 20000 size packets 100 times </w:t>
            </w:r>
          </w:p>
        </w:tc>
        <w:tc>
          <w:tcPr>
            <w:tcW w:w="3201" w:type="dxa"/>
          </w:tcPr>
          <w:p w:rsidR="00E07A3C" w:rsidRPr="00BE4E7D" w:rsidRDefault="00E07A3C" w:rsidP="001676AB">
            <w:pPr>
              <w:rPr>
                <w:b/>
              </w:rPr>
            </w:pPr>
            <w:r>
              <w:rPr>
                <w:b/>
              </w:rPr>
              <w:t>Client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7"/>
              </w:numPr>
            </w:pPr>
            <w:r>
              <w:t>Start Program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7"/>
              </w:numPr>
            </w:pPr>
            <w:r>
              <w:t xml:space="preserve">Select Client 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7"/>
              </w:numPr>
            </w:pPr>
            <w:r>
              <w:t>Select TCP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7"/>
              </w:numPr>
            </w:pPr>
            <w:r>
              <w:t>Fill in testing parameters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7"/>
              </w:numPr>
            </w:pPr>
            <w:r>
              <w:t>Packet size 20000, send times 100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7"/>
              </w:numPr>
            </w:pPr>
            <w:r>
              <w:t>Select Connect</w:t>
            </w:r>
          </w:p>
          <w:p w:rsidR="00E07A3C" w:rsidRDefault="00E07A3C" w:rsidP="001676AB">
            <w:pPr>
              <w:rPr>
                <w:b/>
              </w:rPr>
            </w:pPr>
            <w:r>
              <w:rPr>
                <w:b/>
              </w:rPr>
              <w:t>Server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7"/>
              </w:numPr>
            </w:pPr>
            <w:r>
              <w:t>Start Program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7"/>
              </w:numPr>
            </w:pPr>
            <w:r>
              <w:t xml:space="preserve">Select Server 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7"/>
              </w:numPr>
            </w:pPr>
            <w:r>
              <w:t>Select TCP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7"/>
              </w:numPr>
            </w:pPr>
            <w:r>
              <w:t>Fill in testing parameters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7"/>
              </w:numPr>
            </w:pPr>
            <w:r>
              <w:t>Select Connect”</w:t>
            </w:r>
          </w:p>
        </w:tc>
        <w:tc>
          <w:tcPr>
            <w:tcW w:w="2256" w:type="dxa"/>
          </w:tcPr>
          <w:p w:rsidR="00E07A3C" w:rsidRDefault="00E07A3C" w:rsidP="001676AB">
            <w:pPr>
              <w:rPr>
                <w:b/>
              </w:rPr>
            </w:pPr>
            <w:r>
              <w:rPr>
                <w:b/>
              </w:rPr>
              <w:t>Client</w:t>
            </w:r>
          </w:p>
          <w:p w:rsidR="00E07A3C" w:rsidRDefault="00E07A3C" w:rsidP="001676AB">
            <w:r>
              <w:t>Display server port number, IP address, and size of packet sent every time</w:t>
            </w:r>
          </w:p>
          <w:p w:rsidR="00E07A3C" w:rsidRDefault="00E07A3C" w:rsidP="001676AB"/>
          <w:p w:rsidR="00E07A3C" w:rsidRDefault="00E07A3C" w:rsidP="001676AB">
            <w:r>
              <w:rPr>
                <w:b/>
              </w:rPr>
              <w:t>Server</w:t>
            </w:r>
          </w:p>
          <w:p w:rsidR="00E07A3C" w:rsidRPr="00BE4E7D" w:rsidRDefault="00E07A3C" w:rsidP="001676AB">
            <w:r>
              <w:t>Display “Expected packet size: 20000, Expected number of packets: 100”</w:t>
            </w:r>
          </w:p>
          <w:p w:rsidR="00E07A3C" w:rsidRDefault="00E07A3C" w:rsidP="001676AB"/>
          <w:p w:rsidR="00E07A3C" w:rsidRDefault="00E07A3C" w:rsidP="001676AB">
            <w:r>
              <w:t xml:space="preserve">Display “packets received” every time a packet is read </w:t>
            </w:r>
          </w:p>
          <w:p w:rsidR="00E07A3C" w:rsidRDefault="00E07A3C" w:rsidP="001676AB"/>
          <w:p w:rsidR="00E07A3C" w:rsidRDefault="00E07A3C" w:rsidP="001676AB">
            <w:r>
              <w:t>Display transmission information, which receives all the packets</w:t>
            </w:r>
          </w:p>
        </w:tc>
        <w:tc>
          <w:tcPr>
            <w:tcW w:w="1069" w:type="dxa"/>
          </w:tcPr>
          <w:p w:rsidR="00E07A3C" w:rsidRDefault="00E07A3C" w:rsidP="001676AB">
            <w:r w:rsidRPr="00282F9D">
              <w:rPr>
                <w:b/>
                <w:color w:val="7EC492" w:themeColor="accent5" w:themeTint="99"/>
              </w:rPr>
              <w:t>Pass</w:t>
            </w:r>
          </w:p>
        </w:tc>
      </w:tr>
    </w:tbl>
    <w:p w:rsidR="00E07A3C" w:rsidRDefault="00E07A3C" w:rsidP="00E07A3C">
      <w:pPr>
        <w:rPr>
          <w:rStyle w:val="Strong"/>
          <w:i/>
        </w:rPr>
      </w:pPr>
    </w:p>
    <w:p w:rsidR="00E07A3C" w:rsidRDefault="00E07A3C" w:rsidP="00E07A3C">
      <w:pPr>
        <w:rPr>
          <w:rStyle w:val="Strong"/>
          <w:i/>
        </w:rPr>
      </w:pPr>
    </w:p>
    <w:p w:rsidR="00E07A3C" w:rsidRDefault="00E07A3C" w:rsidP="00E07A3C">
      <w:pPr>
        <w:rPr>
          <w:rStyle w:val="Strong"/>
          <w:i/>
        </w:rPr>
      </w:pPr>
    </w:p>
    <w:p w:rsidR="00E07A3C" w:rsidRPr="00503C88" w:rsidRDefault="00E07A3C" w:rsidP="00E07A3C">
      <w:pPr>
        <w:rPr>
          <w:b/>
          <w:bCs/>
          <w:i/>
        </w:rPr>
      </w:pPr>
      <w:r>
        <w:rPr>
          <w:rStyle w:val="Strong"/>
          <w:i/>
        </w:rPr>
        <w:lastRenderedPageBreak/>
        <w:t>Test Case 9</w:t>
      </w:r>
      <w:r w:rsidRPr="00FB3D16">
        <w:rPr>
          <w:rStyle w:val="Strong"/>
          <w:i/>
        </w:rPr>
        <w:t xml:space="preserve"> | </w:t>
      </w:r>
      <w:r>
        <w:rPr>
          <w:rStyle w:val="Strong"/>
          <w:i/>
        </w:rPr>
        <w:t>Screenshot TCP Client</w:t>
      </w:r>
    </w:p>
    <w:p w:rsidR="00E07A3C" w:rsidRDefault="00E07A3C" w:rsidP="00E07A3C">
      <w:pPr>
        <w:rPr>
          <w:noProof/>
          <w:lang w:eastAsia="zh-CN"/>
        </w:rPr>
      </w:pPr>
      <w:r w:rsidRPr="00DD439A">
        <w:rPr>
          <w:noProof/>
          <w:lang w:eastAsia="zh-CN"/>
        </w:rPr>
        <w:drawing>
          <wp:inline distT="0" distB="0" distL="0" distR="0" wp14:anchorId="21E20708" wp14:editId="77348B27">
            <wp:extent cx="4727635" cy="3317358"/>
            <wp:effectExtent l="0" t="0" r="0" b="0"/>
            <wp:docPr id="35" name="Picture 35" descr="C:\Users\jerry\Dropbox\BCIT_CST\Term_4\4985\Asn2\ScreenShots\TCP_Client_20k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erry\Dropbox\BCIT_CST\Term_4\4985\Asn2\ScreenShots\TCP_Client_20k_100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216" cy="331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A3C" w:rsidRPr="00503C88" w:rsidRDefault="00E07A3C" w:rsidP="00E07A3C">
      <w:pPr>
        <w:rPr>
          <w:b/>
          <w:bCs/>
          <w:i/>
        </w:rPr>
      </w:pPr>
      <w:r>
        <w:rPr>
          <w:rStyle w:val="Strong"/>
          <w:i/>
        </w:rPr>
        <w:t>Test Case 9</w:t>
      </w:r>
      <w:r w:rsidRPr="00FB3D16">
        <w:rPr>
          <w:rStyle w:val="Strong"/>
          <w:i/>
        </w:rPr>
        <w:t xml:space="preserve"> | </w:t>
      </w:r>
      <w:r>
        <w:rPr>
          <w:rStyle w:val="Strong"/>
          <w:i/>
        </w:rPr>
        <w:t>Screenshot TCP Server</w:t>
      </w:r>
    </w:p>
    <w:p w:rsidR="00E07A3C" w:rsidRDefault="00E07A3C" w:rsidP="00E07A3C">
      <w:pPr>
        <w:rPr>
          <w:noProof/>
          <w:lang w:val="en-CA" w:eastAsia="zh-CN"/>
        </w:rPr>
      </w:pPr>
      <w:r w:rsidRPr="00DD439A">
        <w:rPr>
          <w:noProof/>
          <w:lang w:eastAsia="zh-CN"/>
        </w:rPr>
        <w:drawing>
          <wp:inline distT="0" distB="0" distL="0" distR="0" wp14:anchorId="35CB61C9" wp14:editId="5673375B">
            <wp:extent cx="4667024" cy="3274828"/>
            <wp:effectExtent l="0" t="0" r="635" b="1905"/>
            <wp:docPr id="36" name="Picture 36" descr="C:\Users\jerry\Dropbox\BCIT_CST\Term_4\4985\Asn2\ScreenShots\TCP_Server_20k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erry\Dropbox\BCIT_CST\Term_4\4985\Asn2\ScreenShots\TCP_Server_20k_100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464" cy="327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5"/>
        <w:gridCol w:w="2059"/>
        <w:gridCol w:w="3201"/>
        <w:gridCol w:w="2256"/>
        <w:gridCol w:w="1069"/>
      </w:tblGrid>
      <w:tr w:rsidR="00E07A3C" w:rsidRPr="00C731FE" w:rsidTr="001676AB">
        <w:trPr>
          <w:trHeight w:val="1853"/>
        </w:trPr>
        <w:tc>
          <w:tcPr>
            <w:tcW w:w="765" w:type="dxa"/>
          </w:tcPr>
          <w:p w:rsidR="00E07A3C" w:rsidRDefault="00E07A3C" w:rsidP="001676AB">
            <w:r>
              <w:lastRenderedPageBreak/>
              <w:t>10</w:t>
            </w:r>
          </w:p>
        </w:tc>
        <w:tc>
          <w:tcPr>
            <w:tcW w:w="2059" w:type="dxa"/>
          </w:tcPr>
          <w:p w:rsidR="00E07A3C" w:rsidRDefault="00E07A3C" w:rsidP="001676AB">
            <w:r>
              <w:t xml:space="preserve">Send and receive 60000 size packets 10 times </w:t>
            </w:r>
          </w:p>
        </w:tc>
        <w:tc>
          <w:tcPr>
            <w:tcW w:w="3201" w:type="dxa"/>
          </w:tcPr>
          <w:p w:rsidR="00E07A3C" w:rsidRPr="00BE4E7D" w:rsidRDefault="00E07A3C" w:rsidP="001676AB">
            <w:pPr>
              <w:rPr>
                <w:b/>
              </w:rPr>
            </w:pPr>
            <w:r>
              <w:rPr>
                <w:b/>
              </w:rPr>
              <w:t>Client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8"/>
              </w:numPr>
            </w:pPr>
            <w:r>
              <w:t>Start Program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8"/>
              </w:numPr>
            </w:pPr>
            <w:r>
              <w:t xml:space="preserve">Select Client 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8"/>
              </w:numPr>
            </w:pPr>
            <w:r>
              <w:t>Select TCP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8"/>
              </w:numPr>
            </w:pPr>
            <w:r>
              <w:t>Fill in testing parameters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8"/>
              </w:numPr>
            </w:pPr>
            <w:r>
              <w:t>Packet size 60000, send times 10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8"/>
              </w:numPr>
            </w:pPr>
            <w:r>
              <w:t>Select Connect</w:t>
            </w:r>
          </w:p>
          <w:p w:rsidR="00E07A3C" w:rsidRDefault="00E07A3C" w:rsidP="001676AB">
            <w:pPr>
              <w:rPr>
                <w:b/>
              </w:rPr>
            </w:pPr>
            <w:r>
              <w:rPr>
                <w:b/>
              </w:rPr>
              <w:t>Server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8"/>
              </w:numPr>
            </w:pPr>
            <w:r>
              <w:t>Start Program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8"/>
              </w:numPr>
            </w:pPr>
            <w:r>
              <w:t xml:space="preserve">Select Server 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8"/>
              </w:numPr>
            </w:pPr>
            <w:r>
              <w:t>Select TCP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8"/>
              </w:numPr>
            </w:pPr>
            <w:r>
              <w:t>Fill in testing parameters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8"/>
              </w:numPr>
            </w:pPr>
            <w:r>
              <w:t>Select Connect”</w:t>
            </w:r>
          </w:p>
        </w:tc>
        <w:tc>
          <w:tcPr>
            <w:tcW w:w="2256" w:type="dxa"/>
          </w:tcPr>
          <w:p w:rsidR="00E07A3C" w:rsidRDefault="00E07A3C" w:rsidP="001676AB">
            <w:pPr>
              <w:rPr>
                <w:b/>
              </w:rPr>
            </w:pPr>
            <w:r>
              <w:rPr>
                <w:b/>
              </w:rPr>
              <w:t>Client</w:t>
            </w:r>
          </w:p>
          <w:p w:rsidR="00E07A3C" w:rsidRDefault="00E07A3C" w:rsidP="001676AB">
            <w:r>
              <w:t>Display server port number, IP address, and size of packet sent every time</w:t>
            </w:r>
          </w:p>
          <w:p w:rsidR="00E07A3C" w:rsidRDefault="00E07A3C" w:rsidP="001676AB"/>
          <w:p w:rsidR="00E07A3C" w:rsidRDefault="00E07A3C" w:rsidP="001676AB">
            <w:r>
              <w:rPr>
                <w:b/>
              </w:rPr>
              <w:t>Server</w:t>
            </w:r>
          </w:p>
          <w:p w:rsidR="00E07A3C" w:rsidRPr="00BE4E7D" w:rsidRDefault="00E07A3C" w:rsidP="001676AB">
            <w:r>
              <w:t>Display “Expected packet size: 60000, Expected number of packets: 10”</w:t>
            </w:r>
          </w:p>
          <w:p w:rsidR="00E07A3C" w:rsidRDefault="00E07A3C" w:rsidP="001676AB"/>
          <w:p w:rsidR="00E07A3C" w:rsidRDefault="00E07A3C" w:rsidP="001676AB">
            <w:r>
              <w:t xml:space="preserve">Display “packets received” every time a packet is read </w:t>
            </w:r>
          </w:p>
          <w:p w:rsidR="00E07A3C" w:rsidRDefault="00E07A3C" w:rsidP="001676AB"/>
          <w:p w:rsidR="00E07A3C" w:rsidRDefault="00E07A3C" w:rsidP="001676AB">
            <w:r>
              <w:t>Display transmission information, which receives all the packets</w:t>
            </w:r>
          </w:p>
        </w:tc>
        <w:tc>
          <w:tcPr>
            <w:tcW w:w="1069" w:type="dxa"/>
          </w:tcPr>
          <w:p w:rsidR="00E07A3C" w:rsidRDefault="00E07A3C" w:rsidP="001676AB">
            <w:r w:rsidRPr="00282F9D">
              <w:rPr>
                <w:b/>
                <w:color w:val="7EC492" w:themeColor="accent5" w:themeTint="99"/>
              </w:rPr>
              <w:t>Pass</w:t>
            </w:r>
          </w:p>
        </w:tc>
      </w:tr>
    </w:tbl>
    <w:p w:rsidR="00E07A3C" w:rsidRDefault="00E07A3C" w:rsidP="00E07A3C">
      <w:pPr>
        <w:rPr>
          <w:rStyle w:val="Strong"/>
          <w:i/>
        </w:rPr>
      </w:pPr>
    </w:p>
    <w:p w:rsidR="00E07A3C" w:rsidRPr="00503C88" w:rsidRDefault="00E07A3C" w:rsidP="00E07A3C">
      <w:pPr>
        <w:rPr>
          <w:b/>
          <w:bCs/>
          <w:i/>
        </w:rPr>
      </w:pPr>
      <w:r>
        <w:rPr>
          <w:rStyle w:val="Strong"/>
          <w:i/>
        </w:rPr>
        <w:t>Test Case 10</w:t>
      </w:r>
      <w:r w:rsidRPr="00FB3D16">
        <w:rPr>
          <w:rStyle w:val="Strong"/>
          <w:i/>
        </w:rPr>
        <w:t xml:space="preserve"> | </w:t>
      </w:r>
      <w:r>
        <w:rPr>
          <w:rStyle w:val="Strong"/>
          <w:i/>
        </w:rPr>
        <w:t>Screenshot TCP Client</w:t>
      </w:r>
    </w:p>
    <w:p w:rsidR="00E07A3C" w:rsidRDefault="00E07A3C" w:rsidP="00E07A3C">
      <w:pPr>
        <w:rPr>
          <w:noProof/>
          <w:lang w:eastAsia="zh-CN"/>
        </w:rPr>
      </w:pPr>
      <w:r w:rsidRPr="007C22F2">
        <w:rPr>
          <w:noProof/>
          <w:lang w:eastAsia="zh-CN"/>
        </w:rPr>
        <w:drawing>
          <wp:inline distT="0" distB="0" distL="0" distR="0" wp14:anchorId="1D1F8802" wp14:editId="5DB1886C">
            <wp:extent cx="4803397" cy="3370521"/>
            <wp:effectExtent l="0" t="0" r="0" b="1905"/>
            <wp:docPr id="38" name="Picture 38" descr="C:\Users\jerry\Dropbox\BCIT_CST\Term_4\4985\Asn2\ScreenShots\TCP_Client_60k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erry\Dropbox\BCIT_CST\Term_4\4985\Asn2\ScreenShots\TCP_Client_60k_10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603" cy="337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A3C" w:rsidRDefault="00E07A3C" w:rsidP="00E07A3C">
      <w:pPr>
        <w:rPr>
          <w:rStyle w:val="Strong"/>
          <w:i/>
        </w:rPr>
      </w:pPr>
    </w:p>
    <w:p w:rsidR="00E07A3C" w:rsidRDefault="00E07A3C" w:rsidP="00E07A3C">
      <w:pPr>
        <w:rPr>
          <w:rStyle w:val="Strong"/>
          <w:i/>
        </w:rPr>
      </w:pPr>
      <w:r>
        <w:rPr>
          <w:rStyle w:val="Strong"/>
          <w:i/>
        </w:rPr>
        <w:lastRenderedPageBreak/>
        <w:t>Test Case 10</w:t>
      </w:r>
      <w:r w:rsidRPr="00FB3D16">
        <w:rPr>
          <w:rStyle w:val="Strong"/>
          <w:i/>
        </w:rPr>
        <w:t xml:space="preserve"> | </w:t>
      </w:r>
      <w:r>
        <w:rPr>
          <w:rStyle w:val="Strong"/>
          <w:i/>
        </w:rPr>
        <w:t>Screenshot TCP Server</w:t>
      </w:r>
    </w:p>
    <w:p w:rsidR="00E07A3C" w:rsidRPr="00503C88" w:rsidRDefault="00E07A3C" w:rsidP="00E07A3C">
      <w:pPr>
        <w:rPr>
          <w:b/>
          <w:bCs/>
          <w:i/>
        </w:rPr>
      </w:pPr>
      <w:r w:rsidRPr="007C22F2">
        <w:rPr>
          <w:b/>
          <w:bCs/>
          <w:i/>
          <w:noProof/>
          <w:lang w:eastAsia="zh-CN"/>
        </w:rPr>
        <w:drawing>
          <wp:inline distT="0" distB="0" distL="0" distR="0" wp14:anchorId="7ECB6CF3" wp14:editId="5D1F9EB0">
            <wp:extent cx="4500343" cy="3157869"/>
            <wp:effectExtent l="0" t="0" r="0" b="4445"/>
            <wp:docPr id="39" name="Picture 39" descr="C:\Users\jerry\Dropbox\BCIT_CST\Term_4\4985\Asn2\ScreenShots\TCP_Server_60k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erry\Dropbox\BCIT_CST\Term_4\4985\Asn2\ScreenShots\TCP_Server_60k_1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731" cy="3160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5"/>
        <w:gridCol w:w="2059"/>
        <w:gridCol w:w="3201"/>
        <w:gridCol w:w="2256"/>
        <w:gridCol w:w="1069"/>
      </w:tblGrid>
      <w:tr w:rsidR="00E07A3C" w:rsidRPr="00C731FE" w:rsidTr="001676AB">
        <w:trPr>
          <w:trHeight w:val="1853"/>
        </w:trPr>
        <w:tc>
          <w:tcPr>
            <w:tcW w:w="765" w:type="dxa"/>
          </w:tcPr>
          <w:p w:rsidR="00E07A3C" w:rsidRDefault="00E07A3C" w:rsidP="001676AB">
            <w:r>
              <w:t>11</w:t>
            </w:r>
          </w:p>
        </w:tc>
        <w:tc>
          <w:tcPr>
            <w:tcW w:w="2059" w:type="dxa"/>
          </w:tcPr>
          <w:p w:rsidR="00E07A3C" w:rsidRDefault="00E07A3C" w:rsidP="001676AB">
            <w:r>
              <w:t xml:space="preserve">Send and receive 60000 size packets 100 times </w:t>
            </w:r>
          </w:p>
        </w:tc>
        <w:tc>
          <w:tcPr>
            <w:tcW w:w="3201" w:type="dxa"/>
          </w:tcPr>
          <w:p w:rsidR="00E07A3C" w:rsidRPr="00BE4E7D" w:rsidRDefault="00E07A3C" w:rsidP="001676AB">
            <w:pPr>
              <w:rPr>
                <w:b/>
              </w:rPr>
            </w:pPr>
            <w:r>
              <w:rPr>
                <w:b/>
              </w:rPr>
              <w:t>Client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9"/>
              </w:numPr>
            </w:pPr>
            <w:r>
              <w:t>Start Program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9"/>
              </w:numPr>
            </w:pPr>
            <w:r>
              <w:t xml:space="preserve">Select Client 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9"/>
              </w:numPr>
            </w:pPr>
            <w:r>
              <w:t>Select TCP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9"/>
              </w:numPr>
            </w:pPr>
            <w:r>
              <w:t>Fill in testing parameters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9"/>
              </w:numPr>
            </w:pPr>
            <w:r>
              <w:t>Packet size 60000, send times 100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9"/>
              </w:numPr>
            </w:pPr>
            <w:r>
              <w:t>Select Connect</w:t>
            </w:r>
          </w:p>
          <w:p w:rsidR="00E07A3C" w:rsidRDefault="00E07A3C" w:rsidP="001676AB">
            <w:pPr>
              <w:rPr>
                <w:b/>
              </w:rPr>
            </w:pPr>
            <w:r>
              <w:rPr>
                <w:b/>
              </w:rPr>
              <w:t>Server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9"/>
              </w:numPr>
            </w:pPr>
            <w:r>
              <w:t>Start Program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9"/>
              </w:numPr>
            </w:pPr>
            <w:r>
              <w:t xml:space="preserve">Select Server 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9"/>
              </w:numPr>
            </w:pPr>
            <w:r>
              <w:t>Select TCP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9"/>
              </w:numPr>
            </w:pPr>
            <w:r>
              <w:t>Fill in testing parameters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9"/>
              </w:numPr>
            </w:pPr>
            <w:r>
              <w:t>Select Connect”</w:t>
            </w:r>
          </w:p>
        </w:tc>
        <w:tc>
          <w:tcPr>
            <w:tcW w:w="2256" w:type="dxa"/>
          </w:tcPr>
          <w:p w:rsidR="00E07A3C" w:rsidRDefault="00E07A3C" w:rsidP="001676AB">
            <w:pPr>
              <w:rPr>
                <w:b/>
              </w:rPr>
            </w:pPr>
            <w:r>
              <w:rPr>
                <w:b/>
              </w:rPr>
              <w:t>Client</w:t>
            </w:r>
          </w:p>
          <w:p w:rsidR="00E07A3C" w:rsidRDefault="00E07A3C" w:rsidP="001676AB">
            <w:r>
              <w:t>Display server port number, IP address, and size of packet sent every time</w:t>
            </w:r>
          </w:p>
          <w:p w:rsidR="00E07A3C" w:rsidRDefault="00E07A3C" w:rsidP="001676AB"/>
          <w:p w:rsidR="00E07A3C" w:rsidRDefault="00E07A3C" w:rsidP="001676AB">
            <w:r>
              <w:rPr>
                <w:b/>
              </w:rPr>
              <w:t>Server</w:t>
            </w:r>
          </w:p>
          <w:p w:rsidR="00E07A3C" w:rsidRPr="00BE4E7D" w:rsidRDefault="00E07A3C" w:rsidP="001676AB">
            <w:r>
              <w:t>Display “Expected packet size: 60000, Expected number of packets: 100”</w:t>
            </w:r>
          </w:p>
          <w:p w:rsidR="00E07A3C" w:rsidRDefault="00E07A3C" w:rsidP="001676AB"/>
          <w:p w:rsidR="00E07A3C" w:rsidRDefault="00E07A3C" w:rsidP="001676AB">
            <w:r>
              <w:t xml:space="preserve">Display “packets received” every time a packet is read </w:t>
            </w:r>
          </w:p>
          <w:p w:rsidR="00E07A3C" w:rsidRDefault="00E07A3C" w:rsidP="001676AB"/>
          <w:p w:rsidR="00E07A3C" w:rsidRDefault="00E07A3C" w:rsidP="001676AB">
            <w:r>
              <w:t>Display transmission information, which receives all the packets</w:t>
            </w:r>
          </w:p>
        </w:tc>
        <w:tc>
          <w:tcPr>
            <w:tcW w:w="1069" w:type="dxa"/>
          </w:tcPr>
          <w:p w:rsidR="00E07A3C" w:rsidRDefault="00E07A3C" w:rsidP="001676AB">
            <w:r w:rsidRPr="00282F9D">
              <w:rPr>
                <w:b/>
                <w:color w:val="7EC492" w:themeColor="accent5" w:themeTint="99"/>
              </w:rPr>
              <w:t>Pass</w:t>
            </w:r>
          </w:p>
        </w:tc>
      </w:tr>
    </w:tbl>
    <w:p w:rsidR="00E07A3C" w:rsidRDefault="00E07A3C" w:rsidP="00E07A3C">
      <w:pPr>
        <w:rPr>
          <w:rStyle w:val="Strong"/>
          <w:i/>
        </w:rPr>
      </w:pPr>
    </w:p>
    <w:p w:rsidR="00E07A3C" w:rsidRDefault="00E07A3C" w:rsidP="00E07A3C">
      <w:pPr>
        <w:rPr>
          <w:rStyle w:val="Strong"/>
          <w:i/>
        </w:rPr>
      </w:pPr>
    </w:p>
    <w:p w:rsidR="00E07A3C" w:rsidRDefault="00E07A3C" w:rsidP="00E07A3C">
      <w:pPr>
        <w:rPr>
          <w:rStyle w:val="Strong"/>
          <w:i/>
        </w:rPr>
      </w:pPr>
    </w:p>
    <w:p w:rsidR="00E07A3C" w:rsidRPr="00503C88" w:rsidRDefault="00E07A3C" w:rsidP="00E07A3C">
      <w:pPr>
        <w:rPr>
          <w:b/>
          <w:bCs/>
          <w:i/>
        </w:rPr>
      </w:pPr>
      <w:r>
        <w:rPr>
          <w:rStyle w:val="Strong"/>
          <w:i/>
        </w:rPr>
        <w:lastRenderedPageBreak/>
        <w:t>Test Case 11</w:t>
      </w:r>
      <w:r w:rsidRPr="00FB3D16">
        <w:rPr>
          <w:rStyle w:val="Strong"/>
          <w:i/>
        </w:rPr>
        <w:t xml:space="preserve"> | </w:t>
      </w:r>
      <w:r>
        <w:rPr>
          <w:rStyle w:val="Strong"/>
          <w:i/>
        </w:rPr>
        <w:t>Screenshot TCP Client</w:t>
      </w:r>
    </w:p>
    <w:p w:rsidR="00E07A3C" w:rsidRPr="00683BA1" w:rsidRDefault="00E07A3C" w:rsidP="00E07A3C">
      <w:pPr>
        <w:rPr>
          <w:rStyle w:val="Strong"/>
          <w:b w:val="0"/>
          <w:bCs w:val="0"/>
          <w:noProof/>
          <w:lang w:eastAsia="zh-CN"/>
        </w:rPr>
      </w:pPr>
      <w:r w:rsidRPr="00683BA1">
        <w:rPr>
          <w:noProof/>
          <w:lang w:eastAsia="zh-CN"/>
        </w:rPr>
        <w:drawing>
          <wp:inline distT="0" distB="0" distL="0" distR="0" wp14:anchorId="21179BE2" wp14:editId="21C3EDB1">
            <wp:extent cx="4391247" cy="3081317"/>
            <wp:effectExtent l="0" t="0" r="0" b="5080"/>
            <wp:docPr id="42" name="Picture 42" descr="C:\Users\jerry\Dropbox\BCIT_CST\Term_4\4985\Asn2\ScreenShots\TCP_Client_60k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erry\Dropbox\BCIT_CST\Term_4\4985\Asn2\ScreenShots\TCP_Client_60k_100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955" cy="308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A3C" w:rsidRDefault="00E07A3C" w:rsidP="00E07A3C">
      <w:pPr>
        <w:rPr>
          <w:rStyle w:val="Strong"/>
          <w:i/>
        </w:rPr>
      </w:pPr>
      <w:r>
        <w:rPr>
          <w:rStyle w:val="Strong"/>
          <w:i/>
        </w:rPr>
        <w:t>Test Case 11</w:t>
      </w:r>
      <w:r w:rsidRPr="00FB3D16">
        <w:rPr>
          <w:rStyle w:val="Strong"/>
          <w:i/>
        </w:rPr>
        <w:t xml:space="preserve"> | </w:t>
      </w:r>
      <w:r>
        <w:rPr>
          <w:rStyle w:val="Strong"/>
          <w:i/>
        </w:rPr>
        <w:t>Screenshot TCP Server</w:t>
      </w:r>
    </w:p>
    <w:p w:rsidR="00E07A3C" w:rsidRDefault="00E07A3C" w:rsidP="00E07A3C">
      <w:pPr>
        <w:rPr>
          <w:noProof/>
          <w:lang w:eastAsia="zh-CN"/>
        </w:rPr>
      </w:pPr>
      <w:r w:rsidRPr="00683BA1">
        <w:rPr>
          <w:noProof/>
          <w:lang w:eastAsia="zh-CN"/>
        </w:rPr>
        <w:drawing>
          <wp:inline distT="0" distB="0" distL="0" distR="0" wp14:anchorId="748268CD" wp14:editId="49FB87F1">
            <wp:extent cx="4333663" cy="3040911"/>
            <wp:effectExtent l="0" t="0" r="0" b="7620"/>
            <wp:docPr id="43" name="Picture 43" descr="C:\Users\jerry\Dropbox\BCIT_CST\Term_4\4985\Asn2\ScreenShots\TCP_Server_60k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erry\Dropbox\BCIT_CST\Term_4\4985\Asn2\ScreenShots\TCP_Server_60k_100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135" cy="3044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A3C" w:rsidRDefault="00E07A3C" w:rsidP="00E07A3C">
      <w:pPr>
        <w:rPr>
          <w:noProof/>
          <w:lang w:val="en-CA" w:eastAsia="zh-CN"/>
        </w:rPr>
      </w:pPr>
    </w:p>
    <w:p w:rsidR="00E07A3C" w:rsidRDefault="00E07A3C" w:rsidP="00E07A3C">
      <w:pPr>
        <w:rPr>
          <w:noProof/>
          <w:lang w:val="en-CA" w:eastAsia="zh-CN"/>
        </w:rPr>
      </w:pPr>
    </w:p>
    <w:p w:rsidR="00E07A3C" w:rsidRDefault="00E07A3C" w:rsidP="00E07A3C">
      <w:pPr>
        <w:rPr>
          <w:noProof/>
          <w:lang w:val="en-CA" w:eastAsia="zh-CN"/>
        </w:rPr>
      </w:pPr>
    </w:p>
    <w:p w:rsidR="00E07A3C" w:rsidRDefault="00E07A3C" w:rsidP="00E07A3C">
      <w:pPr>
        <w:rPr>
          <w:noProof/>
          <w:lang w:val="en-CA"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5"/>
        <w:gridCol w:w="2059"/>
        <w:gridCol w:w="3201"/>
        <w:gridCol w:w="2256"/>
        <w:gridCol w:w="1069"/>
      </w:tblGrid>
      <w:tr w:rsidR="00E07A3C" w:rsidTr="001676AB">
        <w:trPr>
          <w:trHeight w:val="2600"/>
        </w:trPr>
        <w:tc>
          <w:tcPr>
            <w:tcW w:w="765" w:type="dxa"/>
          </w:tcPr>
          <w:p w:rsidR="00E07A3C" w:rsidRDefault="00E07A3C" w:rsidP="001676AB">
            <w:r>
              <w:lastRenderedPageBreak/>
              <w:t>12</w:t>
            </w:r>
          </w:p>
        </w:tc>
        <w:tc>
          <w:tcPr>
            <w:tcW w:w="2059" w:type="dxa"/>
          </w:tcPr>
          <w:p w:rsidR="00E07A3C" w:rsidRDefault="00E07A3C" w:rsidP="001676AB">
            <w:r>
              <w:t xml:space="preserve">Send and receive 1024 size packets 10 times </w:t>
            </w:r>
          </w:p>
        </w:tc>
        <w:tc>
          <w:tcPr>
            <w:tcW w:w="3201" w:type="dxa"/>
          </w:tcPr>
          <w:p w:rsidR="00E07A3C" w:rsidRPr="00BE4E7D" w:rsidRDefault="00E07A3C" w:rsidP="001676AB">
            <w:pPr>
              <w:rPr>
                <w:b/>
              </w:rPr>
            </w:pPr>
            <w:r>
              <w:rPr>
                <w:b/>
              </w:rPr>
              <w:t>Client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0"/>
              </w:numPr>
            </w:pPr>
            <w:r>
              <w:t>Start Program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0"/>
              </w:numPr>
            </w:pPr>
            <w:r>
              <w:t xml:space="preserve">Select Client 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0"/>
              </w:numPr>
            </w:pPr>
            <w:r>
              <w:t>Select UDP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0"/>
              </w:numPr>
            </w:pPr>
            <w:r>
              <w:t>Fill in testing parameters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0"/>
              </w:numPr>
            </w:pPr>
            <w:r>
              <w:t>Packet size 1024, send times 10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0"/>
              </w:numPr>
            </w:pPr>
            <w:r>
              <w:t>Select Connect</w:t>
            </w:r>
          </w:p>
          <w:p w:rsidR="00E07A3C" w:rsidRDefault="00E07A3C" w:rsidP="001676AB">
            <w:pPr>
              <w:rPr>
                <w:b/>
              </w:rPr>
            </w:pPr>
            <w:r>
              <w:rPr>
                <w:b/>
              </w:rPr>
              <w:t>Server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0"/>
              </w:numPr>
            </w:pPr>
            <w:r>
              <w:t>Start Program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0"/>
              </w:numPr>
            </w:pPr>
            <w:r>
              <w:t xml:space="preserve">Select Server 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0"/>
              </w:numPr>
            </w:pPr>
            <w:r>
              <w:t>Select UDP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0"/>
              </w:numPr>
            </w:pPr>
            <w:r>
              <w:t>Fill in testing parameters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0"/>
              </w:numPr>
            </w:pPr>
            <w:r>
              <w:t>Select Connect”</w:t>
            </w:r>
          </w:p>
        </w:tc>
        <w:tc>
          <w:tcPr>
            <w:tcW w:w="2256" w:type="dxa"/>
          </w:tcPr>
          <w:p w:rsidR="00E07A3C" w:rsidRDefault="00E07A3C" w:rsidP="001676AB">
            <w:pPr>
              <w:rPr>
                <w:b/>
              </w:rPr>
            </w:pPr>
            <w:r>
              <w:rPr>
                <w:b/>
              </w:rPr>
              <w:t>Client</w:t>
            </w:r>
          </w:p>
          <w:p w:rsidR="00E07A3C" w:rsidRDefault="00E07A3C" w:rsidP="001676AB">
            <w:r>
              <w:t>Display server port number, IP address, and size of packet sent every time</w:t>
            </w:r>
          </w:p>
          <w:p w:rsidR="00E07A3C" w:rsidRDefault="00E07A3C" w:rsidP="001676AB"/>
          <w:p w:rsidR="00E07A3C" w:rsidRDefault="00E07A3C" w:rsidP="001676AB">
            <w:r>
              <w:rPr>
                <w:b/>
              </w:rPr>
              <w:t>Server</w:t>
            </w:r>
          </w:p>
          <w:p w:rsidR="00E07A3C" w:rsidRPr="00BE4E7D" w:rsidRDefault="00E07A3C" w:rsidP="001676AB">
            <w:r>
              <w:t>Display “Expected packet size: 1024, Expected number of packets: 10”</w:t>
            </w:r>
          </w:p>
          <w:p w:rsidR="00E07A3C" w:rsidRDefault="00E07A3C" w:rsidP="001676AB"/>
          <w:p w:rsidR="00E07A3C" w:rsidRDefault="00E07A3C" w:rsidP="001676AB">
            <w:r>
              <w:t xml:space="preserve">Display “packets received” every time a packet is read </w:t>
            </w:r>
          </w:p>
          <w:p w:rsidR="00E07A3C" w:rsidRDefault="00E07A3C" w:rsidP="001676AB"/>
          <w:p w:rsidR="00E07A3C" w:rsidRDefault="00E07A3C" w:rsidP="001676AB">
            <w:r>
              <w:t>Display transmission information, which receives all the packets</w:t>
            </w:r>
          </w:p>
        </w:tc>
        <w:tc>
          <w:tcPr>
            <w:tcW w:w="1069" w:type="dxa"/>
          </w:tcPr>
          <w:p w:rsidR="00E07A3C" w:rsidRDefault="00E07A3C" w:rsidP="001676AB">
            <w:r w:rsidRPr="00282F9D">
              <w:rPr>
                <w:b/>
                <w:color w:val="7EC492" w:themeColor="accent5" w:themeTint="99"/>
              </w:rPr>
              <w:t>Pass</w:t>
            </w:r>
          </w:p>
        </w:tc>
      </w:tr>
    </w:tbl>
    <w:p w:rsidR="00E07A3C" w:rsidRDefault="00E07A3C" w:rsidP="00E07A3C"/>
    <w:p w:rsidR="00E07A3C" w:rsidRDefault="00E07A3C" w:rsidP="00E07A3C">
      <w:pPr>
        <w:rPr>
          <w:rStyle w:val="Strong"/>
          <w:i/>
        </w:rPr>
      </w:pPr>
      <w:r>
        <w:rPr>
          <w:rStyle w:val="Strong"/>
          <w:i/>
        </w:rPr>
        <w:t>Test Case 12</w:t>
      </w:r>
      <w:r w:rsidRPr="00FB3D16">
        <w:rPr>
          <w:rStyle w:val="Strong"/>
          <w:i/>
        </w:rPr>
        <w:t xml:space="preserve"> | </w:t>
      </w:r>
      <w:r>
        <w:rPr>
          <w:rStyle w:val="Strong"/>
          <w:i/>
        </w:rPr>
        <w:t>Screenshot UDP Client</w:t>
      </w:r>
    </w:p>
    <w:p w:rsidR="00E07A3C" w:rsidRDefault="00E07A3C" w:rsidP="00E07A3C">
      <w:pPr>
        <w:rPr>
          <w:noProof/>
          <w:lang w:val="en-CA" w:eastAsia="zh-CN"/>
        </w:rPr>
      </w:pPr>
      <w:r w:rsidRPr="00683BA1">
        <w:rPr>
          <w:noProof/>
          <w:lang w:eastAsia="zh-CN"/>
        </w:rPr>
        <w:drawing>
          <wp:inline distT="0" distB="0" distL="0" distR="0" wp14:anchorId="519B11F9" wp14:editId="450D6D1A">
            <wp:extent cx="4939771" cy="3466214"/>
            <wp:effectExtent l="0" t="0" r="0" b="1270"/>
            <wp:docPr id="198" name="Picture 198" descr="C:\Users\jerry\Dropbox\BCIT_CST\Term_4\4985\Asn2\ScreenShots\UDP_Client_1024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erry\Dropbox\BCIT_CST\Term_4\4985\Asn2\ScreenShots\UDP_Client_1024_10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286" cy="3471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A3C" w:rsidRDefault="00E07A3C" w:rsidP="00E07A3C">
      <w:pPr>
        <w:rPr>
          <w:noProof/>
          <w:lang w:val="en-CA" w:eastAsia="zh-CN"/>
        </w:rPr>
      </w:pPr>
    </w:p>
    <w:p w:rsidR="00E07A3C" w:rsidRDefault="00E07A3C" w:rsidP="00E07A3C">
      <w:pPr>
        <w:rPr>
          <w:noProof/>
          <w:lang w:val="en-CA" w:eastAsia="zh-CN"/>
        </w:rPr>
      </w:pPr>
    </w:p>
    <w:p w:rsidR="00E07A3C" w:rsidRDefault="00E07A3C" w:rsidP="00E07A3C">
      <w:pPr>
        <w:rPr>
          <w:rStyle w:val="Strong"/>
          <w:i/>
        </w:rPr>
      </w:pPr>
      <w:r>
        <w:rPr>
          <w:rStyle w:val="Strong"/>
          <w:i/>
        </w:rPr>
        <w:t>Test Case 12</w:t>
      </w:r>
      <w:r w:rsidRPr="00FB3D16">
        <w:rPr>
          <w:rStyle w:val="Strong"/>
          <w:i/>
        </w:rPr>
        <w:t xml:space="preserve"> | </w:t>
      </w:r>
      <w:r>
        <w:rPr>
          <w:rStyle w:val="Strong"/>
          <w:i/>
        </w:rPr>
        <w:t>Screenshot UDP Server</w:t>
      </w:r>
    </w:p>
    <w:p w:rsidR="00E07A3C" w:rsidRDefault="00E07A3C" w:rsidP="00E07A3C">
      <w:pPr>
        <w:rPr>
          <w:b/>
          <w:bCs/>
          <w:i/>
        </w:rPr>
      </w:pPr>
      <w:r w:rsidRPr="00683BA1">
        <w:rPr>
          <w:b/>
          <w:bCs/>
          <w:i/>
          <w:noProof/>
          <w:lang w:eastAsia="zh-CN"/>
        </w:rPr>
        <w:drawing>
          <wp:inline distT="0" distB="0" distL="0" distR="0" wp14:anchorId="2F1F4AA6" wp14:editId="5E7F91BA">
            <wp:extent cx="4572000" cy="3208150"/>
            <wp:effectExtent l="0" t="0" r="0" b="0"/>
            <wp:docPr id="199" name="Picture 199" descr="C:\Users\jerry\Dropbox\BCIT_CST\Term_4\4985\Asn2\ScreenShots\UDP_Server_1024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erry\Dropbox\BCIT_CST\Term_4\4985\Asn2\ScreenShots\UDP_Server_1024_10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815" cy="321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A3C" w:rsidRPr="00C869A5" w:rsidRDefault="00E07A3C" w:rsidP="00E07A3C">
      <w:pPr>
        <w:rPr>
          <w:b/>
          <w:bCs/>
          <w:i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5"/>
        <w:gridCol w:w="2059"/>
        <w:gridCol w:w="3201"/>
        <w:gridCol w:w="2256"/>
        <w:gridCol w:w="1069"/>
      </w:tblGrid>
      <w:tr w:rsidR="00E07A3C" w:rsidTr="001676AB">
        <w:tc>
          <w:tcPr>
            <w:tcW w:w="765" w:type="dxa"/>
          </w:tcPr>
          <w:p w:rsidR="00E07A3C" w:rsidRDefault="00E07A3C" w:rsidP="001676AB">
            <w:r>
              <w:t>13</w:t>
            </w:r>
          </w:p>
        </w:tc>
        <w:tc>
          <w:tcPr>
            <w:tcW w:w="2059" w:type="dxa"/>
          </w:tcPr>
          <w:p w:rsidR="00E07A3C" w:rsidRDefault="00E07A3C" w:rsidP="001676AB">
            <w:r>
              <w:t xml:space="preserve">Send and receive 1024 size packets 100 times </w:t>
            </w:r>
          </w:p>
        </w:tc>
        <w:tc>
          <w:tcPr>
            <w:tcW w:w="3201" w:type="dxa"/>
          </w:tcPr>
          <w:p w:rsidR="00E07A3C" w:rsidRPr="00BE4E7D" w:rsidRDefault="00E07A3C" w:rsidP="001676AB">
            <w:pPr>
              <w:rPr>
                <w:b/>
              </w:rPr>
            </w:pPr>
            <w:r>
              <w:rPr>
                <w:b/>
              </w:rPr>
              <w:t>Client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1"/>
              </w:numPr>
            </w:pPr>
            <w:r>
              <w:t>Start Program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1"/>
              </w:numPr>
            </w:pPr>
            <w:r>
              <w:t xml:space="preserve">Select Client 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1"/>
              </w:numPr>
            </w:pPr>
            <w:r>
              <w:t>Select UDP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1"/>
              </w:numPr>
            </w:pPr>
            <w:r>
              <w:t>Fill in testing parameters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1"/>
              </w:numPr>
            </w:pPr>
            <w:r>
              <w:t>Packet size 1024, send times 100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1"/>
              </w:numPr>
            </w:pPr>
            <w:r>
              <w:t>Select Connect</w:t>
            </w:r>
          </w:p>
          <w:p w:rsidR="00E07A3C" w:rsidRDefault="00E07A3C" w:rsidP="001676AB">
            <w:pPr>
              <w:rPr>
                <w:b/>
              </w:rPr>
            </w:pPr>
            <w:r>
              <w:rPr>
                <w:b/>
              </w:rPr>
              <w:t>Server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1"/>
              </w:numPr>
            </w:pPr>
            <w:r>
              <w:t>Start Program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1"/>
              </w:numPr>
            </w:pPr>
            <w:r>
              <w:t xml:space="preserve">Select Server 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1"/>
              </w:numPr>
            </w:pPr>
            <w:r>
              <w:t>Select UDP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1"/>
              </w:numPr>
            </w:pPr>
            <w:r>
              <w:t>Fill in testing parameters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1"/>
              </w:numPr>
            </w:pPr>
            <w:r>
              <w:t>Select Connect”</w:t>
            </w:r>
          </w:p>
        </w:tc>
        <w:tc>
          <w:tcPr>
            <w:tcW w:w="2256" w:type="dxa"/>
          </w:tcPr>
          <w:p w:rsidR="00E07A3C" w:rsidRDefault="00E07A3C" w:rsidP="001676AB">
            <w:pPr>
              <w:rPr>
                <w:b/>
              </w:rPr>
            </w:pPr>
            <w:r>
              <w:rPr>
                <w:b/>
              </w:rPr>
              <w:t>Client</w:t>
            </w:r>
          </w:p>
          <w:p w:rsidR="00E07A3C" w:rsidRDefault="00E07A3C" w:rsidP="001676AB">
            <w:r>
              <w:t>Display server port number, IP address, and size of packet sent every time</w:t>
            </w:r>
          </w:p>
          <w:p w:rsidR="00E07A3C" w:rsidRDefault="00E07A3C" w:rsidP="001676AB"/>
          <w:p w:rsidR="00E07A3C" w:rsidRDefault="00E07A3C" w:rsidP="001676AB">
            <w:r>
              <w:rPr>
                <w:b/>
              </w:rPr>
              <w:t>Server</w:t>
            </w:r>
          </w:p>
          <w:p w:rsidR="00E07A3C" w:rsidRPr="00BE4E7D" w:rsidRDefault="00E07A3C" w:rsidP="001676AB">
            <w:r>
              <w:t>Display “Expected packet size: 1024, Expected number of packets: 100”</w:t>
            </w:r>
          </w:p>
          <w:p w:rsidR="00E07A3C" w:rsidRDefault="00E07A3C" w:rsidP="001676AB"/>
          <w:p w:rsidR="00E07A3C" w:rsidRDefault="00E07A3C" w:rsidP="001676AB">
            <w:r>
              <w:t xml:space="preserve">Display “packets received” every time a packet is read </w:t>
            </w:r>
          </w:p>
          <w:p w:rsidR="00E07A3C" w:rsidRDefault="00E07A3C" w:rsidP="001676AB"/>
          <w:p w:rsidR="00E07A3C" w:rsidRDefault="00E07A3C" w:rsidP="001676AB">
            <w:r>
              <w:t>Display transmission information, which receives all the packets</w:t>
            </w:r>
          </w:p>
        </w:tc>
        <w:tc>
          <w:tcPr>
            <w:tcW w:w="1069" w:type="dxa"/>
          </w:tcPr>
          <w:p w:rsidR="00E07A3C" w:rsidRDefault="00E07A3C" w:rsidP="001676AB">
            <w:r w:rsidRPr="00282F9D">
              <w:rPr>
                <w:b/>
                <w:color w:val="7EC492" w:themeColor="accent5" w:themeTint="99"/>
              </w:rPr>
              <w:t>Pass</w:t>
            </w:r>
          </w:p>
        </w:tc>
      </w:tr>
    </w:tbl>
    <w:p w:rsidR="00E07A3C" w:rsidRDefault="00E07A3C" w:rsidP="00E07A3C">
      <w:r>
        <w:t xml:space="preserve"> </w:t>
      </w:r>
    </w:p>
    <w:p w:rsidR="00E07A3C" w:rsidRDefault="00E07A3C" w:rsidP="00E07A3C"/>
    <w:p w:rsidR="00E07A3C" w:rsidRDefault="00E07A3C" w:rsidP="00E07A3C">
      <w:pPr>
        <w:rPr>
          <w:rStyle w:val="Strong"/>
          <w:i/>
        </w:rPr>
      </w:pPr>
      <w:r>
        <w:rPr>
          <w:rStyle w:val="Strong"/>
          <w:i/>
        </w:rPr>
        <w:t>Test Case 13</w:t>
      </w:r>
      <w:r w:rsidRPr="00FB3D16">
        <w:rPr>
          <w:rStyle w:val="Strong"/>
          <w:i/>
        </w:rPr>
        <w:t xml:space="preserve"> | </w:t>
      </w:r>
      <w:r>
        <w:rPr>
          <w:rStyle w:val="Strong"/>
          <w:i/>
        </w:rPr>
        <w:t>Screenshot UDP Client</w:t>
      </w:r>
    </w:p>
    <w:p w:rsidR="00E07A3C" w:rsidRPr="004170A9" w:rsidRDefault="00E07A3C" w:rsidP="00E07A3C">
      <w:pPr>
        <w:rPr>
          <w:b/>
          <w:bCs/>
          <w:i/>
        </w:rPr>
      </w:pPr>
      <w:r w:rsidRPr="00683BA1">
        <w:rPr>
          <w:b/>
          <w:bCs/>
          <w:i/>
          <w:noProof/>
          <w:lang w:eastAsia="zh-CN"/>
        </w:rPr>
        <w:drawing>
          <wp:inline distT="0" distB="0" distL="0" distR="0" wp14:anchorId="5F067B17" wp14:editId="16ACF820">
            <wp:extent cx="4444409" cy="3118620"/>
            <wp:effectExtent l="0" t="0" r="0" b="5715"/>
            <wp:docPr id="200" name="Picture 200" descr="C:\Users\jerry\Dropbox\BCIT_CST\Term_4\4985\Asn2\ScreenShots\UDP_Client_1024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erry\Dropbox\BCIT_CST\Term_4\4985\Asn2\ScreenShots\UDP_Client_1024_100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852" cy="3120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A3C" w:rsidRDefault="00E07A3C" w:rsidP="00E07A3C">
      <w:pPr>
        <w:rPr>
          <w:rStyle w:val="Strong"/>
          <w:i/>
        </w:rPr>
      </w:pPr>
      <w:r>
        <w:rPr>
          <w:rStyle w:val="Strong"/>
          <w:i/>
        </w:rPr>
        <w:t>Test Case 13</w:t>
      </w:r>
      <w:r w:rsidRPr="00FB3D16">
        <w:rPr>
          <w:rStyle w:val="Strong"/>
          <w:i/>
        </w:rPr>
        <w:t xml:space="preserve"> | </w:t>
      </w:r>
      <w:r>
        <w:rPr>
          <w:rStyle w:val="Strong"/>
          <w:i/>
        </w:rPr>
        <w:t>Screenshot UDP Server</w:t>
      </w:r>
    </w:p>
    <w:p w:rsidR="00E07A3C" w:rsidRDefault="00E07A3C" w:rsidP="00E07A3C">
      <w:r w:rsidRPr="00683BA1">
        <w:rPr>
          <w:noProof/>
          <w:lang w:eastAsia="zh-CN"/>
        </w:rPr>
        <w:drawing>
          <wp:inline distT="0" distB="0" distL="0" distR="0" wp14:anchorId="04B7A424" wp14:editId="1420BB9E">
            <wp:extent cx="5076146" cy="3561907"/>
            <wp:effectExtent l="0" t="0" r="0" b="635"/>
            <wp:docPr id="201" name="Picture 201" descr="C:\Users\jerry\Dropbox\BCIT_CST\Term_4\4985\Asn2\ScreenShots\UDP_Server_1024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erry\Dropbox\BCIT_CST\Term_4\4985\Asn2\ScreenShots\UDP_Server_1024_100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331" cy="356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A3C" w:rsidRDefault="00E07A3C" w:rsidP="00E07A3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5"/>
        <w:gridCol w:w="2059"/>
        <w:gridCol w:w="3201"/>
        <w:gridCol w:w="2256"/>
        <w:gridCol w:w="1069"/>
      </w:tblGrid>
      <w:tr w:rsidR="00E07A3C" w:rsidTr="001676AB">
        <w:tc>
          <w:tcPr>
            <w:tcW w:w="765" w:type="dxa"/>
          </w:tcPr>
          <w:p w:rsidR="00E07A3C" w:rsidRDefault="00E07A3C" w:rsidP="001676AB">
            <w:r>
              <w:lastRenderedPageBreak/>
              <w:t>14</w:t>
            </w:r>
          </w:p>
        </w:tc>
        <w:tc>
          <w:tcPr>
            <w:tcW w:w="2059" w:type="dxa"/>
          </w:tcPr>
          <w:p w:rsidR="00E07A3C" w:rsidRDefault="00E07A3C" w:rsidP="001676AB">
            <w:r>
              <w:t xml:space="preserve">Send and receive 4096 size packets 10 times </w:t>
            </w:r>
          </w:p>
        </w:tc>
        <w:tc>
          <w:tcPr>
            <w:tcW w:w="3201" w:type="dxa"/>
          </w:tcPr>
          <w:p w:rsidR="00E07A3C" w:rsidRPr="00BE4E7D" w:rsidRDefault="00E07A3C" w:rsidP="001676AB">
            <w:pPr>
              <w:rPr>
                <w:b/>
              </w:rPr>
            </w:pPr>
            <w:r>
              <w:rPr>
                <w:b/>
              </w:rPr>
              <w:t>Client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2"/>
              </w:numPr>
            </w:pPr>
            <w:r>
              <w:t>Start Program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2"/>
              </w:numPr>
            </w:pPr>
            <w:r>
              <w:t xml:space="preserve">Select Client 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2"/>
              </w:numPr>
            </w:pPr>
            <w:r>
              <w:t>Select UDP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2"/>
              </w:numPr>
            </w:pPr>
            <w:r>
              <w:t>Fill in testing parameters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2"/>
              </w:numPr>
            </w:pPr>
            <w:r>
              <w:t>Packet size 1024, send times 10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2"/>
              </w:numPr>
            </w:pPr>
            <w:r>
              <w:t>Select Connect</w:t>
            </w:r>
          </w:p>
          <w:p w:rsidR="00E07A3C" w:rsidRDefault="00E07A3C" w:rsidP="001676AB">
            <w:pPr>
              <w:rPr>
                <w:b/>
              </w:rPr>
            </w:pPr>
            <w:r>
              <w:rPr>
                <w:b/>
              </w:rPr>
              <w:t>Server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2"/>
              </w:numPr>
            </w:pPr>
            <w:r>
              <w:t>Start Program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2"/>
              </w:numPr>
            </w:pPr>
            <w:r>
              <w:t xml:space="preserve">Select Server 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2"/>
              </w:numPr>
            </w:pPr>
            <w:r>
              <w:t>Select UDP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2"/>
              </w:numPr>
            </w:pPr>
            <w:r>
              <w:t>Fill in testing parameters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2"/>
              </w:numPr>
            </w:pPr>
            <w:r>
              <w:t>Select Connect”</w:t>
            </w:r>
          </w:p>
        </w:tc>
        <w:tc>
          <w:tcPr>
            <w:tcW w:w="2256" w:type="dxa"/>
          </w:tcPr>
          <w:p w:rsidR="00E07A3C" w:rsidRDefault="00E07A3C" w:rsidP="001676AB">
            <w:pPr>
              <w:rPr>
                <w:b/>
              </w:rPr>
            </w:pPr>
            <w:r>
              <w:rPr>
                <w:b/>
              </w:rPr>
              <w:t>Client</w:t>
            </w:r>
          </w:p>
          <w:p w:rsidR="00E07A3C" w:rsidRDefault="00E07A3C" w:rsidP="001676AB">
            <w:r>
              <w:t>Display server port number, IP address, and size of packet sent every time</w:t>
            </w:r>
          </w:p>
          <w:p w:rsidR="00E07A3C" w:rsidRDefault="00E07A3C" w:rsidP="001676AB"/>
          <w:p w:rsidR="00E07A3C" w:rsidRDefault="00E07A3C" w:rsidP="001676AB">
            <w:r>
              <w:rPr>
                <w:b/>
              </w:rPr>
              <w:t>Server</w:t>
            </w:r>
          </w:p>
          <w:p w:rsidR="00E07A3C" w:rsidRPr="00BE4E7D" w:rsidRDefault="00E07A3C" w:rsidP="001676AB">
            <w:r>
              <w:t>Display “Expected packet size: 4096, Expected number of packets: 10”</w:t>
            </w:r>
          </w:p>
          <w:p w:rsidR="00E07A3C" w:rsidRDefault="00E07A3C" w:rsidP="001676AB"/>
          <w:p w:rsidR="00E07A3C" w:rsidRDefault="00E07A3C" w:rsidP="001676AB">
            <w:r>
              <w:t xml:space="preserve">Display “packets received” every time a packet is read </w:t>
            </w:r>
          </w:p>
          <w:p w:rsidR="00E07A3C" w:rsidRDefault="00E07A3C" w:rsidP="001676AB"/>
          <w:p w:rsidR="00E07A3C" w:rsidRDefault="00E07A3C" w:rsidP="001676AB">
            <w:r>
              <w:t>Display transmission information, which receives all the packets</w:t>
            </w:r>
          </w:p>
        </w:tc>
        <w:tc>
          <w:tcPr>
            <w:tcW w:w="1069" w:type="dxa"/>
          </w:tcPr>
          <w:p w:rsidR="00E07A3C" w:rsidRDefault="00E07A3C" w:rsidP="001676AB">
            <w:r w:rsidRPr="00282F9D">
              <w:rPr>
                <w:b/>
                <w:color w:val="7EC492" w:themeColor="accent5" w:themeTint="99"/>
              </w:rPr>
              <w:t>Pass</w:t>
            </w:r>
          </w:p>
        </w:tc>
      </w:tr>
    </w:tbl>
    <w:p w:rsidR="00E07A3C" w:rsidRDefault="00E07A3C" w:rsidP="00E07A3C">
      <w:pPr>
        <w:rPr>
          <w:rStyle w:val="Strong"/>
          <w:i/>
        </w:rPr>
      </w:pPr>
      <w:r>
        <w:rPr>
          <w:rStyle w:val="Strong"/>
          <w:i/>
        </w:rPr>
        <w:t>Test Case 14</w:t>
      </w:r>
      <w:r w:rsidRPr="00FB3D16">
        <w:rPr>
          <w:rStyle w:val="Strong"/>
          <w:i/>
        </w:rPr>
        <w:t xml:space="preserve"> | </w:t>
      </w:r>
      <w:r>
        <w:rPr>
          <w:rStyle w:val="Strong"/>
          <w:i/>
        </w:rPr>
        <w:t>Screenshot UDP Client</w:t>
      </w:r>
    </w:p>
    <w:p w:rsidR="00E07A3C" w:rsidRDefault="00E07A3C" w:rsidP="00E07A3C">
      <w:pPr>
        <w:rPr>
          <w:rStyle w:val="Strong"/>
          <w:i/>
        </w:rPr>
      </w:pPr>
      <w:r w:rsidRPr="004855C7">
        <w:rPr>
          <w:rStyle w:val="Strong"/>
          <w:i/>
          <w:noProof/>
          <w:lang w:eastAsia="zh-CN"/>
        </w:rPr>
        <w:drawing>
          <wp:inline distT="0" distB="0" distL="0" distR="0" wp14:anchorId="46CA5B43" wp14:editId="5C1C0263">
            <wp:extent cx="5167062" cy="3625702"/>
            <wp:effectExtent l="0" t="0" r="0" b="0"/>
            <wp:docPr id="203" name="Picture 203" descr="C:\Users\jerry\Dropbox\BCIT_CST\Term_4\4985\Asn2\ScreenShots\UDP_Client_4096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erry\Dropbox\BCIT_CST\Term_4\4985\Asn2\ScreenShots\UDP_Client_4096_10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031" cy="3628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A3C" w:rsidRDefault="00E07A3C" w:rsidP="00E07A3C">
      <w:pPr>
        <w:rPr>
          <w:noProof/>
          <w:lang w:eastAsia="zh-CN"/>
        </w:rPr>
      </w:pPr>
    </w:p>
    <w:p w:rsidR="00E07A3C" w:rsidRDefault="00E07A3C" w:rsidP="00E07A3C">
      <w:pPr>
        <w:rPr>
          <w:noProof/>
          <w:lang w:eastAsia="zh-CN"/>
        </w:rPr>
      </w:pPr>
    </w:p>
    <w:p w:rsidR="00E07A3C" w:rsidRDefault="00E07A3C" w:rsidP="00E07A3C">
      <w:pPr>
        <w:rPr>
          <w:rStyle w:val="Strong"/>
          <w:i/>
        </w:rPr>
      </w:pPr>
      <w:r>
        <w:rPr>
          <w:rStyle w:val="Strong"/>
          <w:i/>
        </w:rPr>
        <w:t>Test Case 14</w:t>
      </w:r>
      <w:r w:rsidRPr="00FB3D16">
        <w:rPr>
          <w:rStyle w:val="Strong"/>
          <w:i/>
        </w:rPr>
        <w:t xml:space="preserve"> | </w:t>
      </w:r>
      <w:r>
        <w:rPr>
          <w:rStyle w:val="Strong"/>
          <w:i/>
        </w:rPr>
        <w:t>Screenshot UDP Server</w:t>
      </w:r>
    </w:p>
    <w:p w:rsidR="00E07A3C" w:rsidRPr="001D63D5" w:rsidRDefault="00E07A3C" w:rsidP="00E07A3C">
      <w:pPr>
        <w:rPr>
          <w:b/>
          <w:bCs/>
          <w:i/>
        </w:rPr>
      </w:pPr>
      <w:r w:rsidRPr="004855C7">
        <w:rPr>
          <w:rStyle w:val="Strong"/>
          <w:i/>
          <w:noProof/>
          <w:lang w:eastAsia="zh-CN"/>
        </w:rPr>
        <w:drawing>
          <wp:inline distT="0" distB="0" distL="0" distR="0" wp14:anchorId="39948321" wp14:editId="117769CC">
            <wp:extent cx="5060993" cy="3551274"/>
            <wp:effectExtent l="0" t="0" r="6350" b="0"/>
            <wp:docPr id="202" name="Picture 202" descr="C:\Users\jerry\Dropbox\BCIT_CST\Term_4\4985\Asn2\ScreenShots\UDP_Server_4096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erry\Dropbox\BCIT_CST\Term_4\4985\Asn2\ScreenShots\UDP_Server_4096_10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996" cy="3555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A3C" w:rsidRDefault="00E07A3C" w:rsidP="00E07A3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5"/>
        <w:gridCol w:w="2059"/>
        <w:gridCol w:w="3201"/>
        <w:gridCol w:w="2256"/>
        <w:gridCol w:w="1069"/>
      </w:tblGrid>
      <w:tr w:rsidR="00E07A3C" w:rsidRPr="00C731FE" w:rsidTr="001676AB">
        <w:trPr>
          <w:trHeight w:val="1853"/>
        </w:trPr>
        <w:tc>
          <w:tcPr>
            <w:tcW w:w="765" w:type="dxa"/>
          </w:tcPr>
          <w:p w:rsidR="00E07A3C" w:rsidRDefault="00E07A3C" w:rsidP="001676AB">
            <w:r>
              <w:t>15</w:t>
            </w:r>
          </w:p>
        </w:tc>
        <w:tc>
          <w:tcPr>
            <w:tcW w:w="2059" w:type="dxa"/>
          </w:tcPr>
          <w:p w:rsidR="00E07A3C" w:rsidRDefault="00E07A3C" w:rsidP="001676AB">
            <w:r>
              <w:t xml:space="preserve">Send and receive 4096 size packets 100 times </w:t>
            </w:r>
          </w:p>
        </w:tc>
        <w:tc>
          <w:tcPr>
            <w:tcW w:w="3201" w:type="dxa"/>
          </w:tcPr>
          <w:p w:rsidR="00E07A3C" w:rsidRPr="00BE4E7D" w:rsidRDefault="00E07A3C" w:rsidP="001676AB">
            <w:pPr>
              <w:rPr>
                <w:b/>
              </w:rPr>
            </w:pPr>
            <w:r>
              <w:rPr>
                <w:b/>
              </w:rPr>
              <w:t>Client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3"/>
              </w:numPr>
            </w:pPr>
            <w:r>
              <w:t>Start Program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3"/>
              </w:numPr>
            </w:pPr>
            <w:r>
              <w:t xml:space="preserve">Select Client 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3"/>
              </w:numPr>
            </w:pPr>
            <w:r>
              <w:t>Select UDP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3"/>
              </w:numPr>
            </w:pPr>
            <w:r>
              <w:t>Fill in testing parameters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3"/>
              </w:numPr>
            </w:pPr>
            <w:r>
              <w:t>Packet size 1024, send times 100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3"/>
              </w:numPr>
            </w:pPr>
            <w:r>
              <w:t>Select Connect</w:t>
            </w:r>
          </w:p>
          <w:p w:rsidR="00E07A3C" w:rsidRDefault="00E07A3C" w:rsidP="001676AB">
            <w:pPr>
              <w:rPr>
                <w:b/>
              </w:rPr>
            </w:pPr>
            <w:r>
              <w:rPr>
                <w:b/>
              </w:rPr>
              <w:t>Server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3"/>
              </w:numPr>
            </w:pPr>
            <w:r>
              <w:t>Start Program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3"/>
              </w:numPr>
            </w:pPr>
            <w:r>
              <w:t xml:space="preserve">Select Server 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3"/>
              </w:numPr>
            </w:pPr>
            <w:r>
              <w:t>Select UDP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3"/>
              </w:numPr>
            </w:pPr>
            <w:r>
              <w:t>Fill in testing parameters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3"/>
              </w:numPr>
            </w:pPr>
            <w:r>
              <w:t>Select Connect”</w:t>
            </w:r>
          </w:p>
        </w:tc>
        <w:tc>
          <w:tcPr>
            <w:tcW w:w="2256" w:type="dxa"/>
          </w:tcPr>
          <w:p w:rsidR="00E07A3C" w:rsidRDefault="00E07A3C" w:rsidP="001676AB">
            <w:pPr>
              <w:rPr>
                <w:b/>
              </w:rPr>
            </w:pPr>
            <w:r>
              <w:rPr>
                <w:b/>
              </w:rPr>
              <w:t>Client</w:t>
            </w:r>
          </w:p>
          <w:p w:rsidR="00E07A3C" w:rsidRDefault="00E07A3C" w:rsidP="001676AB">
            <w:r>
              <w:t>Display server port number, IP address, and size of packet sent every time</w:t>
            </w:r>
          </w:p>
          <w:p w:rsidR="00E07A3C" w:rsidRDefault="00E07A3C" w:rsidP="001676AB"/>
          <w:p w:rsidR="00E07A3C" w:rsidRDefault="00E07A3C" w:rsidP="001676AB">
            <w:r>
              <w:rPr>
                <w:b/>
              </w:rPr>
              <w:t>Server</w:t>
            </w:r>
          </w:p>
          <w:p w:rsidR="00E07A3C" w:rsidRPr="00BE4E7D" w:rsidRDefault="00E07A3C" w:rsidP="001676AB">
            <w:r>
              <w:t>Display “Expected packet size: 4096, Expected number of packets: 100”</w:t>
            </w:r>
          </w:p>
          <w:p w:rsidR="00E07A3C" w:rsidRDefault="00E07A3C" w:rsidP="001676AB"/>
          <w:p w:rsidR="00E07A3C" w:rsidRDefault="00E07A3C" w:rsidP="001676AB">
            <w:r>
              <w:t xml:space="preserve">Display “packets received” every time a packet is read </w:t>
            </w:r>
          </w:p>
          <w:p w:rsidR="00E07A3C" w:rsidRDefault="00E07A3C" w:rsidP="001676AB"/>
          <w:p w:rsidR="00E07A3C" w:rsidRDefault="00E07A3C" w:rsidP="001676AB">
            <w:r>
              <w:t xml:space="preserve">Display transmission information, which </w:t>
            </w:r>
            <w:r>
              <w:lastRenderedPageBreak/>
              <w:t>receives all the packets</w:t>
            </w:r>
          </w:p>
        </w:tc>
        <w:tc>
          <w:tcPr>
            <w:tcW w:w="1069" w:type="dxa"/>
          </w:tcPr>
          <w:p w:rsidR="00E07A3C" w:rsidRDefault="00E07A3C" w:rsidP="001676AB">
            <w:r w:rsidRPr="00282F9D">
              <w:rPr>
                <w:b/>
                <w:color w:val="7EC492" w:themeColor="accent5" w:themeTint="99"/>
              </w:rPr>
              <w:lastRenderedPageBreak/>
              <w:t>Pass</w:t>
            </w:r>
          </w:p>
        </w:tc>
      </w:tr>
    </w:tbl>
    <w:p w:rsidR="00E07A3C" w:rsidRDefault="00E07A3C" w:rsidP="00E07A3C">
      <w:pPr>
        <w:rPr>
          <w:rStyle w:val="Strong"/>
          <w:i/>
        </w:rPr>
      </w:pPr>
    </w:p>
    <w:p w:rsidR="00E07A3C" w:rsidRPr="00CC5638" w:rsidRDefault="00E07A3C" w:rsidP="00E07A3C">
      <w:pPr>
        <w:rPr>
          <w:b/>
          <w:bCs/>
          <w:i/>
        </w:rPr>
      </w:pPr>
      <w:r>
        <w:rPr>
          <w:rStyle w:val="Strong"/>
          <w:i/>
        </w:rPr>
        <w:t>Test Case 15</w:t>
      </w:r>
      <w:r w:rsidRPr="00FB3D16">
        <w:rPr>
          <w:rStyle w:val="Strong"/>
          <w:i/>
        </w:rPr>
        <w:t xml:space="preserve"> | </w:t>
      </w:r>
      <w:r>
        <w:rPr>
          <w:rStyle w:val="Strong"/>
          <w:i/>
        </w:rPr>
        <w:t xml:space="preserve">Screenshot UDP Client </w:t>
      </w:r>
    </w:p>
    <w:p w:rsidR="00E07A3C" w:rsidRDefault="00E07A3C" w:rsidP="00E07A3C">
      <w:pPr>
        <w:rPr>
          <w:noProof/>
          <w:lang w:eastAsia="zh-CN"/>
        </w:rPr>
      </w:pPr>
      <w:r w:rsidRPr="001876B0">
        <w:rPr>
          <w:noProof/>
          <w:lang w:eastAsia="zh-CN"/>
        </w:rPr>
        <w:drawing>
          <wp:inline distT="0" distB="0" distL="0" distR="0" wp14:anchorId="2D2284A9" wp14:editId="20482129">
            <wp:extent cx="4212443" cy="2955851"/>
            <wp:effectExtent l="0" t="0" r="0" b="0"/>
            <wp:docPr id="204" name="Picture 204" descr="C:\Users\jerry\Dropbox\BCIT_CST\Term_4\4985\Asn2\ScreenShots\UDP_Client_4096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erry\Dropbox\BCIT_CST\Term_4\4985\Asn2\ScreenShots\UDP_Client_4096_100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096" cy="2961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A3C" w:rsidRDefault="00E07A3C" w:rsidP="00E07A3C">
      <w:pPr>
        <w:rPr>
          <w:rStyle w:val="Strong"/>
          <w:i/>
        </w:rPr>
      </w:pPr>
      <w:r>
        <w:rPr>
          <w:rStyle w:val="Strong"/>
          <w:i/>
        </w:rPr>
        <w:t>Test Case 15</w:t>
      </w:r>
      <w:r w:rsidRPr="00FB3D16">
        <w:rPr>
          <w:rStyle w:val="Strong"/>
          <w:i/>
        </w:rPr>
        <w:t xml:space="preserve"> | </w:t>
      </w:r>
      <w:r>
        <w:rPr>
          <w:rStyle w:val="Strong"/>
          <w:i/>
        </w:rPr>
        <w:t xml:space="preserve">Screenshot TCP Server </w:t>
      </w:r>
    </w:p>
    <w:p w:rsidR="00E07A3C" w:rsidRPr="00E07A3C" w:rsidRDefault="00E07A3C" w:rsidP="00E07A3C">
      <w:pPr>
        <w:rPr>
          <w:b/>
          <w:bCs/>
          <w:i/>
        </w:rPr>
      </w:pPr>
      <w:r w:rsidRPr="001876B0">
        <w:rPr>
          <w:b/>
          <w:bCs/>
          <w:i/>
          <w:noProof/>
          <w:lang w:eastAsia="zh-CN"/>
        </w:rPr>
        <w:drawing>
          <wp:inline distT="0" distB="0" distL="0" distR="0" wp14:anchorId="0A2CEC9A" wp14:editId="787D8717">
            <wp:extent cx="4327451" cy="3036552"/>
            <wp:effectExtent l="0" t="0" r="0" b="0"/>
            <wp:docPr id="205" name="Picture 205" descr="C:\Users\jerry\Dropbox\BCIT_CST\Term_4\4985\Asn2\ScreenShots\UDP_Server_4096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jerry\Dropbox\BCIT_CST\Term_4\4985\Asn2\ScreenShots\UDP_Server_4096_100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747" cy="3044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5"/>
        <w:gridCol w:w="2059"/>
        <w:gridCol w:w="3201"/>
        <w:gridCol w:w="2256"/>
        <w:gridCol w:w="1069"/>
      </w:tblGrid>
      <w:tr w:rsidR="00E07A3C" w:rsidRPr="00C731FE" w:rsidTr="001676AB">
        <w:trPr>
          <w:trHeight w:val="1853"/>
        </w:trPr>
        <w:tc>
          <w:tcPr>
            <w:tcW w:w="765" w:type="dxa"/>
          </w:tcPr>
          <w:p w:rsidR="00E07A3C" w:rsidRDefault="00E07A3C" w:rsidP="001676AB">
            <w:r>
              <w:lastRenderedPageBreak/>
              <w:t>16</w:t>
            </w:r>
          </w:p>
        </w:tc>
        <w:tc>
          <w:tcPr>
            <w:tcW w:w="2059" w:type="dxa"/>
          </w:tcPr>
          <w:p w:rsidR="00E07A3C" w:rsidRDefault="00E07A3C" w:rsidP="001676AB">
            <w:r>
              <w:t xml:space="preserve">Send and receive 20000 size packets 10 times </w:t>
            </w:r>
          </w:p>
        </w:tc>
        <w:tc>
          <w:tcPr>
            <w:tcW w:w="3201" w:type="dxa"/>
          </w:tcPr>
          <w:p w:rsidR="00E07A3C" w:rsidRPr="00BE4E7D" w:rsidRDefault="00E07A3C" w:rsidP="001676AB">
            <w:pPr>
              <w:rPr>
                <w:b/>
              </w:rPr>
            </w:pPr>
            <w:r>
              <w:rPr>
                <w:b/>
              </w:rPr>
              <w:t>Client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4"/>
              </w:numPr>
            </w:pPr>
            <w:r>
              <w:t>Start Program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4"/>
              </w:numPr>
            </w:pPr>
            <w:r>
              <w:t xml:space="preserve">Select Client 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4"/>
              </w:numPr>
            </w:pPr>
            <w:r>
              <w:t xml:space="preserve">Select </w:t>
            </w:r>
            <w:r>
              <w:t>UDP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4"/>
              </w:numPr>
            </w:pPr>
            <w:r>
              <w:t>Fill in testing parameters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4"/>
              </w:numPr>
            </w:pPr>
            <w:r>
              <w:t>Packet size 20000, send times 10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4"/>
              </w:numPr>
            </w:pPr>
            <w:r>
              <w:t>Select Connect</w:t>
            </w:r>
          </w:p>
          <w:p w:rsidR="00E07A3C" w:rsidRDefault="00E07A3C" w:rsidP="001676AB">
            <w:pPr>
              <w:rPr>
                <w:b/>
              </w:rPr>
            </w:pPr>
            <w:r>
              <w:rPr>
                <w:b/>
              </w:rPr>
              <w:t>Server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4"/>
              </w:numPr>
            </w:pPr>
            <w:r>
              <w:t>Start Program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4"/>
              </w:numPr>
            </w:pPr>
            <w:r>
              <w:t xml:space="preserve">Select Server 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4"/>
              </w:numPr>
            </w:pPr>
            <w:r>
              <w:t xml:space="preserve">Select </w:t>
            </w:r>
            <w:r>
              <w:t>UDP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4"/>
              </w:numPr>
            </w:pPr>
            <w:r>
              <w:t>Fill in testing parameters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4"/>
              </w:numPr>
            </w:pPr>
            <w:r>
              <w:t>Select Connect”</w:t>
            </w:r>
          </w:p>
        </w:tc>
        <w:tc>
          <w:tcPr>
            <w:tcW w:w="2256" w:type="dxa"/>
          </w:tcPr>
          <w:p w:rsidR="00E07A3C" w:rsidRDefault="00E07A3C" w:rsidP="001676AB">
            <w:pPr>
              <w:rPr>
                <w:b/>
              </w:rPr>
            </w:pPr>
            <w:r>
              <w:rPr>
                <w:b/>
              </w:rPr>
              <w:t>Client</w:t>
            </w:r>
          </w:p>
          <w:p w:rsidR="00E07A3C" w:rsidRDefault="00E07A3C" w:rsidP="001676AB">
            <w:r>
              <w:t>Display server port number, IP address, and size of packet sent every time</w:t>
            </w:r>
          </w:p>
          <w:p w:rsidR="00E07A3C" w:rsidRDefault="00E07A3C" w:rsidP="001676AB"/>
          <w:p w:rsidR="00E07A3C" w:rsidRDefault="00E07A3C" w:rsidP="001676AB">
            <w:r>
              <w:rPr>
                <w:b/>
              </w:rPr>
              <w:t>Server</w:t>
            </w:r>
          </w:p>
          <w:p w:rsidR="00E07A3C" w:rsidRPr="00BE4E7D" w:rsidRDefault="00E07A3C" w:rsidP="001676AB">
            <w:r>
              <w:t>Display “Expected packet size: 20000, Expected number of packets: 10”</w:t>
            </w:r>
          </w:p>
          <w:p w:rsidR="00E07A3C" w:rsidRDefault="00E07A3C" w:rsidP="001676AB"/>
          <w:p w:rsidR="00E07A3C" w:rsidRDefault="00E07A3C" w:rsidP="001676AB">
            <w:r>
              <w:t xml:space="preserve">Display “packets received” every time a packet is read </w:t>
            </w:r>
          </w:p>
          <w:p w:rsidR="00E07A3C" w:rsidRDefault="00E07A3C" w:rsidP="001676AB"/>
          <w:p w:rsidR="00E07A3C" w:rsidRDefault="00E07A3C" w:rsidP="001676AB">
            <w:r>
              <w:t>Display transmission information, which receives all the packets</w:t>
            </w:r>
          </w:p>
        </w:tc>
        <w:tc>
          <w:tcPr>
            <w:tcW w:w="1069" w:type="dxa"/>
          </w:tcPr>
          <w:p w:rsidR="00E07A3C" w:rsidRDefault="00E07A3C" w:rsidP="001676AB">
            <w:r w:rsidRPr="00282F9D">
              <w:rPr>
                <w:b/>
                <w:color w:val="7EC492" w:themeColor="accent5" w:themeTint="99"/>
              </w:rPr>
              <w:t>Pass</w:t>
            </w:r>
          </w:p>
        </w:tc>
      </w:tr>
    </w:tbl>
    <w:p w:rsidR="00E07A3C" w:rsidRPr="00503C88" w:rsidRDefault="00E07A3C" w:rsidP="00E07A3C">
      <w:pPr>
        <w:rPr>
          <w:b/>
          <w:bCs/>
          <w:i/>
        </w:rPr>
      </w:pPr>
      <w:r>
        <w:rPr>
          <w:rStyle w:val="Strong"/>
          <w:i/>
        </w:rPr>
        <w:t>Test Case 16</w:t>
      </w:r>
      <w:r w:rsidRPr="00FB3D16">
        <w:rPr>
          <w:rStyle w:val="Strong"/>
          <w:i/>
        </w:rPr>
        <w:t xml:space="preserve"> | </w:t>
      </w:r>
      <w:r>
        <w:rPr>
          <w:rStyle w:val="Strong"/>
          <w:i/>
        </w:rPr>
        <w:t>Screenshot UDP</w:t>
      </w:r>
      <w:r>
        <w:rPr>
          <w:rStyle w:val="Strong"/>
          <w:i/>
        </w:rPr>
        <w:t xml:space="preserve"> Client</w:t>
      </w:r>
    </w:p>
    <w:p w:rsidR="00E07A3C" w:rsidRDefault="00E07A3C" w:rsidP="00E07A3C">
      <w:pPr>
        <w:rPr>
          <w:noProof/>
          <w:lang w:eastAsia="zh-CN"/>
        </w:rPr>
      </w:pPr>
      <w:r w:rsidRPr="00E07A3C">
        <w:rPr>
          <w:noProof/>
          <w:lang w:eastAsia="zh-CN"/>
        </w:rPr>
        <w:drawing>
          <wp:inline distT="0" distB="0" distL="0" distR="0">
            <wp:extent cx="4954924" cy="3476846"/>
            <wp:effectExtent l="0" t="0" r="0" b="9525"/>
            <wp:docPr id="206" name="Picture 206" descr="C:\Users\jerry\Dropbox\BCIT_CST\Term_4\4985\Asn2\ScreenShots\UDP_Client_20k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jerry\Dropbox\BCIT_CST\Term_4\4985\Asn2\ScreenShots\UDP_Client_20k_100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929" cy="3479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A3C" w:rsidRDefault="00E07A3C" w:rsidP="00E07A3C"/>
    <w:p w:rsidR="00E07A3C" w:rsidRDefault="00E07A3C" w:rsidP="00E07A3C"/>
    <w:p w:rsidR="00E07A3C" w:rsidRPr="00503C88" w:rsidRDefault="00E07A3C" w:rsidP="00E07A3C">
      <w:pPr>
        <w:rPr>
          <w:b/>
          <w:bCs/>
          <w:i/>
        </w:rPr>
      </w:pPr>
      <w:r>
        <w:rPr>
          <w:rStyle w:val="Strong"/>
          <w:i/>
        </w:rPr>
        <w:lastRenderedPageBreak/>
        <w:t>Test Case 16</w:t>
      </w:r>
      <w:r w:rsidRPr="00FB3D16">
        <w:rPr>
          <w:rStyle w:val="Strong"/>
          <w:i/>
        </w:rPr>
        <w:t xml:space="preserve"> | </w:t>
      </w:r>
      <w:r>
        <w:rPr>
          <w:rStyle w:val="Strong"/>
          <w:i/>
        </w:rPr>
        <w:t>Screenshot UDP</w:t>
      </w:r>
      <w:r>
        <w:rPr>
          <w:rStyle w:val="Strong"/>
          <w:i/>
        </w:rPr>
        <w:t xml:space="preserve"> Server</w:t>
      </w:r>
    </w:p>
    <w:p w:rsidR="00E07A3C" w:rsidRDefault="00E07A3C" w:rsidP="00E07A3C">
      <w:r w:rsidRPr="00E07A3C">
        <w:rPr>
          <w:noProof/>
          <w:lang w:eastAsia="zh-CN"/>
        </w:rPr>
        <w:drawing>
          <wp:inline distT="0" distB="0" distL="0" distR="0">
            <wp:extent cx="4784651" cy="3357366"/>
            <wp:effectExtent l="0" t="0" r="0" b="0"/>
            <wp:docPr id="207" name="Picture 207" descr="C:\Users\jerry\Dropbox\BCIT_CST\Term_4\4985\Asn2\ScreenShots\UDP_Server_20k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jerry\Dropbox\BCIT_CST\Term_4\4985\Asn2\ScreenShots\UDP_Server_20k_100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510" cy="3359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5"/>
        <w:gridCol w:w="2059"/>
        <w:gridCol w:w="3201"/>
        <w:gridCol w:w="2256"/>
        <w:gridCol w:w="1069"/>
      </w:tblGrid>
      <w:tr w:rsidR="00E07A3C" w:rsidRPr="00C731FE" w:rsidTr="001676AB">
        <w:trPr>
          <w:trHeight w:val="1853"/>
        </w:trPr>
        <w:tc>
          <w:tcPr>
            <w:tcW w:w="765" w:type="dxa"/>
          </w:tcPr>
          <w:p w:rsidR="00E07A3C" w:rsidRDefault="00DC5502" w:rsidP="001676AB">
            <w:r>
              <w:t>17</w:t>
            </w:r>
          </w:p>
        </w:tc>
        <w:tc>
          <w:tcPr>
            <w:tcW w:w="2059" w:type="dxa"/>
          </w:tcPr>
          <w:p w:rsidR="00E07A3C" w:rsidRDefault="00E07A3C" w:rsidP="001676AB">
            <w:r>
              <w:t xml:space="preserve">Send and receive 20000 size packets 100 times </w:t>
            </w:r>
          </w:p>
        </w:tc>
        <w:tc>
          <w:tcPr>
            <w:tcW w:w="3201" w:type="dxa"/>
          </w:tcPr>
          <w:p w:rsidR="00E07A3C" w:rsidRPr="00BE4E7D" w:rsidRDefault="00E07A3C" w:rsidP="001676AB">
            <w:pPr>
              <w:rPr>
                <w:b/>
              </w:rPr>
            </w:pPr>
            <w:r>
              <w:rPr>
                <w:b/>
              </w:rPr>
              <w:t>Client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6"/>
              </w:numPr>
            </w:pPr>
            <w:r>
              <w:t>Start Program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7"/>
              </w:numPr>
            </w:pPr>
            <w:r>
              <w:t xml:space="preserve">Select Client 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6"/>
              </w:numPr>
            </w:pPr>
            <w:r>
              <w:t xml:space="preserve">Select </w:t>
            </w:r>
            <w:r w:rsidR="00DC5502">
              <w:t>UDP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6"/>
              </w:numPr>
            </w:pPr>
            <w:r>
              <w:t>Fill in testing parameters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6"/>
              </w:numPr>
            </w:pPr>
            <w:r>
              <w:t>Packet size 20000, send times 100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6"/>
              </w:numPr>
            </w:pPr>
            <w:r>
              <w:t>Select Connect</w:t>
            </w:r>
          </w:p>
          <w:p w:rsidR="00E07A3C" w:rsidRDefault="00E07A3C" w:rsidP="001676AB">
            <w:pPr>
              <w:rPr>
                <w:b/>
              </w:rPr>
            </w:pPr>
            <w:r>
              <w:rPr>
                <w:b/>
              </w:rPr>
              <w:t>Server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6"/>
              </w:numPr>
            </w:pPr>
            <w:r>
              <w:t>Start Program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6"/>
              </w:numPr>
            </w:pPr>
            <w:r>
              <w:t xml:space="preserve">Select Server 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6"/>
              </w:numPr>
            </w:pPr>
            <w:r>
              <w:t xml:space="preserve">Select </w:t>
            </w:r>
            <w:r w:rsidR="00DC5502">
              <w:t>UDP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6"/>
              </w:numPr>
            </w:pPr>
            <w:r>
              <w:t>Fill in testing parameters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6"/>
              </w:numPr>
            </w:pPr>
            <w:r>
              <w:t>Select Connect”</w:t>
            </w:r>
          </w:p>
        </w:tc>
        <w:tc>
          <w:tcPr>
            <w:tcW w:w="2256" w:type="dxa"/>
          </w:tcPr>
          <w:p w:rsidR="00E07A3C" w:rsidRDefault="00E07A3C" w:rsidP="001676AB">
            <w:pPr>
              <w:rPr>
                <w:b/>
              </w:rPr>
            </w:pPr>
            <w:r>
              <w:rPr>
                <w:b/>
              </w:rPr>
              <w:t>Client</w:t>
            </w:r>
          </w:p>
          <w:p w:rsidR="00E07A3C" w:rsidRDefault="00E07A3C" w:rsidP="001676AB">
            <w:r>
              <w:t>Display server port number, IP address, and size of packet sent every time</w:t>
            </w:r>
          </w:p>
          <w:p w:rsidR="00E07A3C" w:rsidRDefault="00E07A3C" w:rsidP="001676AB"/>
          <w:p w:rsidR="00E07A3C" w:rsidRDefault="00E07A3C" w:rsidP="001676AB">
            <w:r>
              <w:rPr>
                <w:b/>
              </w:rPr>
              <w:t>Server</w:t>
            </w:r>
          </w:p>
          <w:p w:rsidR="00E07A3C" w:rsidRPr="00BE4E7D" w:rsidRDefault="00E07A3C" w:rsidP="001676AB">
            <w:r>
              <w:t>Display “Expected packet size: 20000, Expected number of packets: 100”</w:t>
            </w:r>
          </w:p>
          <w:p w:rsidR="00E07A3C" w:rsidRDefault="00E07A3C" w:rsidP="001676AB"/>
          <w:p w:rsidR="00E07A3C" w:rsidRDefault="00E07A3C" w:rsidP="001676AB">
            <w:r>
              <w:t xml:space="preserve">Display “packets received” every time a packet is read </w:t>
            </w:r>
          </w:p>
          <w:p w:rsidR="00E07A3C" w:rsidRDefault="00E07A3C" w:rsidP="001676AB"/>
          <w:p w:rsidR="00E07A3C" w:rsidRDefault="00E07A3C" w:rsidP="001676AB">
            <w:r>
              <w:t>Display transmission information, which receives all the packets</w:t>
            </w:r>
          </w:p>
        </w:tc>
        <w:tc>
          <w:tcPr>
            <w:tcW w:w="1069" w:type="dxa"/>
          </w:tcPr>
          <w:p w:rsidR="00E07A3C" w:rsidRDefault="00E07A3C" w:rsidP="001676AB">
            <w:r w:rsidRPr="00282F9D">
              <w:rPr>
                <w:b/>
                <w:color w:val="7EC492" w:themeColor="accent5" w:themeTint="99"/>
              </w:rPr>
              <w:t>Pass</w:t>
            </w:r>
          </w:p>
        </w:tc>
      </w:tr>
    </w:tbl>
    <w:p w:rsidR="00E07A3C" w:rsidRDefault="00E07A3C" w:rsidP="00E07A3C">
      <w:pPr>
        <w:rPr>
          <w:rStyle w:val="Strong"/>
          <w:i/>
        </w:rPr>
      </w:pPr>
    </w:p>
    <w:p w:rsidR="00E07A3C" w:rsidRDefault="00E07A3C" w:rsidP="00E07A3C">
      <w:pPr>
        <w:rPr>
          <w:rStyle w:val="Strong"/>
          <w:i/>
        </w:rPr>
      </w:pPr>
    </w:p>
    <w:p w:rsidR="00E07A3C" w:rsidRDefault="00E07A3C" w:rsidP="00E07A3C">
      <w:pPr>
        <w:rPr>
          <w:rStyle w:val="Strong"/>
          <w:i/>
        </w:rPr>
      </w:pPr>
    </w:p>
    <w:p w:rsidR="00E07A3C" w:rsidRPr="00503C88" w:rsidRDefault="00606A41" w:rsidP="00E07A3C">
      <w:pPr>
        <w:rPr>
          <w:b/>
          <w:bCs/>
          <w:i/>
        </w:rPr>
      </w:pPr>
      <w:r>
        <w:rPr>
          <w:rStyle w:val="Strong"/>
          <w:i/>
        </w:rPr>
        <w:t>Test Case 17</w:t>
      </w:r>
      <w:r w:rsidR="00E07A3C" w:rsidRPr="00FB3D16">
        <w:rPr>
          <w:rStyle w:val="Strong"/>
          <w:i/>
        </w:rPr>
        <w:t xml:space="preserve"> | </w:t>
      </w:r>
      <w:r>
        <w:rPr>
          <w:rStyle w:val="Strong"/>
          <w:i/>
        </w:rPr>
        <w:t>Screenshot UDP</w:t>
      </w:r>
      <w:r w:rsidR="00E07A3C">
        <w:rPr>
          <w:rStyle w:val="Strong"/>
          <w:i/>
        </w:rPr>
        <w:t xml:space="preserve"> Client</w:t>
      </w:r>
    </w:p>
    <w:p w:rsidR="00E07A3C" w:rsidRDefault="00606A41" w:rsidP="00E07A3C">
      <w:pPr>
        <w:rPr>
          <w:noProof/>
          <w:lang w:eastAsia="zh-CN"/>
        </w:rPr>
      </w:pPr>
      <w:r w:rsidRPr="00606A41">
        <w:rPr>
          <w:noProof/>
          <w:lang w:eastAsia="zh-CN"/>
        </w:rPr>
        <w:drawing>
          <wp:inline distT="0" distB="0" distL="0" distR="0">
            <wp:extent cx="4894314" cy="3434316"/>
            <wp:effectExtent l="0" t="0" r="1905" b="0"/>
            <wp:docPr id="208" name="Picture 208" descr="C:\Users\jerry\Dropbox\BCIT_CST\Term_4\4985\Asn2\ScreenShots\UDP_Client_20k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jerry\Dropbox\BCIT_CST\Term_4\4985\Asn2\ScreenShots\UDP_Client_20k_10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290" cy="3436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A3C" w:rsidRPr="00503C88" w:rsidRDefault="00E07A3C" w:rsidP="00E07A3C">
      <w:pPr>
        <w:rPr>
          <w:b/>
          <w:bCs/>
          <w:i/>
        </w:rPr>
      </w:pPr>
      <w:r>
        <w:rPr>
          <w:rStyle w:val="Strong"/>
          <w:i/>
        </w:rPr>
        <w:t>Tes</w:t>
      </w:r>
      <w:r w:rsidR="00606A41">
        <w:rPr>
          <w:rStyle w:val="Strong"/>
          <w:i/>
        </w:rPr>
        <w:t>t Case 17</w:t>
      </w:r>
      <w:r w:rsidRPr="00FB3D16">
        <w:rPr>
          <w:rStyle w:val="Strong"/>
          <w:i/>
        </w:rPr>
        <w:t xml:space="preserve"> | </w:t>
      </w:r>
      <w:r w:rsidR="00606A41">
        <w:rPr>
          <w:rStyle w:val="Strong"/>
          <w:i/>
        </w:rPr>
        <w:t>Screenshot UDP</w:t>
      </w:r>
      <w:r>
        <w:rPr>
          <w:rStyle w:val="Strong"/>
          <w:i/>
        </w:rPr>
        <w:t xml:space="preserve"> Server</w:t>
      </w:r>
    </w:p>
    <w:p w:rsidR="00E07A3C" w:rsidRDefault="00606A41" w:rsidP="00E07A3C">
      <w:pPr>
        <w:rPr>
          <w:noProof/>
          <w:lang w:val="en-CA" w:eastAsia="zh-CN"/>
        </w:rPr>
      </w:pPr>
      <w:r w:rsidRPr="00606A41">
        <w:rPr>
          <w:noProof/>
          <w:lang w:eastAsia="zh-CN"/>
        </w:rPr>
        <w:drawing>
          <wp:inline distT="0" distB="0" distL="0" distR="0">
            <wp:extent cx="4864008" cy="3413051"/>
            <wp:effectExtent l="0" t="0" r="0" b="0"/>
            <wp:docPr id="209" name="Picture 209" descr="C:\Users\jerry\Dropbox\BCIT_CST\Term_4\4985\Asn2\ScreenShots\UDP_Server_20k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jerry\Dropbox\BCIT_CST\Term_4\4985\Asn2\ScreenShots\UDP_Server_20k_10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658" cy="341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5"/>
        <w:gridCol w:w="2059"/>
        <w:gridCol w:w="3201"/>
        <w:gridCol w:w="2256"/>
        <w:gridCol w:w="1069"/>
      </w:tblGrid>
      <w:tr w:rsidR="00E07A3C" w:rsidRPr="00C731FE" w:rsidTr="001676AB">
        <w:trPr>
          <w:trHeight w:val="1853"/>
        </w:trPr>
        <w:tc>
          <w:tcPr>
            <w:tcW w:w="765" w:type="dxa"/>
          </w:tcPr>
          <w:p w:rsidR="00E07A3C" w:rsidRDefault="00606A41" w:rsidP="001676AB">
            <w:r>
              <w:lastRenderedPageBreak/>
              <w:t>18</w:t>
            </w:r>
          </w:p>
        </w:tc>
        <w:tc>
          <w:tcPr>
            <w:tcW w:w="2059" w:type="dxa"/>
          </w:tcPr>
          <w:p w:rsidR="00E07A3C" w:rsidRDefault="00E07A3C" w:rsidP="001676AB">
            <w:r>
              <w:t xml:space="preserve">Send and receive 60000 size packets 10 times </w:t>
            </w:r>
          </w:p>
        </w:tc>
        <w:tc>
          <w:tcPr>
            <w:tcW w:w="3201" w:type="dxa"/>
          </w:tcPr>
          <w:p w:rsidR="00E07A3C" w:rsidRPr="00BE4E7D" w:rsidRDefault="00E07A3C" w:rsidP="001676AB">
            <w:pPr>
              <w:rPr>
                <w:b/>
              </w:rPr>
            </w:pPr>
            <w:r>
              <w:rPr>
                <w:b/>
              </w:rPr>
              <w:t>Client</w:t>
            </w:r>
          </w:p>
          <w:p w:rsidR="00E07A3C" w:rsidRDefault="008C3F1D" w:rsidP="008C3F1D">
            <w:pPr>
              <w:ind w:left="360"/>
            </w:pPr>
            <w:r>
              <w:t>1.</w:t>
            </w:r>
            <w:r w:rsidR="00E07A3C">
              <w:t>Start Program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5"/>
              </w:numPr>
            </w:pPr>
            <w:r>
              <w:t xml:space="preserve">Select Client 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5"/>
              </w:numPr>
            </w:pPr>
            <w:r>
              <w:t xml:space="preserve">Select </w:t>
            </w:r>
            <w:r w:rsidR="00606A41">
              <w:t>UDP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5"/>
              </w:numPr>
            </w:pPr>
            <w:r>
              <w:t>Fill in testing parameters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5"/>
              </w:numPr>
            </w:pPr>
            <w:r>
              <w:t>Packet size 60000, send times 10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5"/>
              </w:numPr>
            </w:pPr>
            <w:r>
              <w:t>Select Connect</w:t>
            </w:r>
          </w:p>
          <w:p w:rsidR="00E07A3C" w:rsidRDefault="00E07A3C" w:rsidP="001676AB">
            <w:pPr>
              <w:rPr>
                <w:b/>
              </w:rPr>
            </w:pPr>
            <w:r>
              <w:rPr>
                <w:b/>
              </w:rPr>
              <w:t>Server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5"/>
              </w:numPr>
            </w:pPr>
            <w:r>
              <w:t>Start Program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5"/>
              </w:numPr>
            </w:pPr>
            <w:r>
              <w:t xml:space="preserve">Select Server 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5"/>
              </w:numPr>
            </w:pPr>
            <w:r>
              <w:t xml:space="preserve">Select </w:t>
            </w:r>
            <w:r w:rsidR="00606A41">
              <w:t>UDP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5"/>
              </w:numPr>
            </w:pPr>
            <w:r>
              <w:t>Fill in testing parameters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5"/>
              </w:numPr>
            </w:pPr>
            <w:r>
              <w:t>Select Connect”</w:t>
            </w:r>
          </w:p>
        </w:tc>
        <w:tc>
          <w:tcPr>
            <w:tcW w:w="2256" w:type="dxa"/>
          </w:tcPr>
          <w:p w:rsidR="00E07A3C" w:rsidRDefault="00E07A3C" w:rsidP="001676AB">
            <w:pPr>
              <w:rPr>
                <w:b/>
              </w:rPr>
            </w:pPr>
            <w:r>
              <w:rPr>
                <w:b/>
              </w:rPr>
              <w:t>Client</w:t>
            </w:r>
          </w:p>
          <w:p w:rsidR="00E07A3C" w:rsidRDefault="00E07A3C" w:rsidP="001676AB">
            <w:r>
              <w:t>Display server port number, IP address, and size of packet sent every time</w:t>
            </w:r>
          </w:p>
          <w:p w:rsidR="00E07A3C" w:rsidRDefault="00E07A3C" w:rsidP="001676AB"/>
          <w:p w:rsidR="00E07A3C" w:rsidRDefault="00E07A3C" w:rsidP="001676AB">
            <w:r>
              <w:rPr>
                <w:b/>
              </w:rPr>
              <w:t>Server</w:t>
            </w:r>
          </w:p>
          <w:p w:rsidR="00E07A3C" w:rsidRPr="00BE4E7D" w:rsidRDefault="00E07A3C" w:rsidP="001676AB">
            <w:r>
              <w:t>Display “Expected packet size: 60000, Expected number of packets: 10”</w:t>
            </w:r>
          </w:p>
          <w:p w:rsidR="00E07A3C" w:rsidRDefault="00E07A3C" w:rsidP="001676AB"/>
          <w:p w:rsidR="00E07A3C" w:rsidRDefault="00E07A3C" w:rsidP="001676AB">
            <w:r>
              <w:t xml:space="preserve">Display “packets received” every time a packet is read </w:t>
            </w:r>
          </w:p>
          <w:p w:rsidR="00E07A3C" w:rsidRDefault="00E07A3C" w:rsidP="001676AB"/>
          <w:p w:rsidR="00E07A3C" w:rsidRDefault="00E07A3C" w:rsidP="001676AB">
            <w:r>
              <w:t>Display transmission information, which receives all the packets</w:t>
            </w:r>
          </w:p>
        </w:tc>
        <w:tc>
          <w:tcPr>
            <w:tcW w:w="1069" w:type="dxa"/>
          </w:tcPr>
          <w:p w:rsidR="00E07A3C" w:rsidRDefault="00E07A3C" w:rsidP="001676AB">
            <w:r w:rsidRPr="00282F9D">
              <w:rPr>
                <w:b/>
                <w:color w:val="7EC492" w:themeColor="accent5" w:themeTint="99"/>
              </w:rPr>
              <w:t>Pass</w:t>
            </w:r>
          </w:p>
        </w:tc>
      </w:tr>
    </w:tbl>
    <w:p w:rsidR="00E07A3C" w:rsidRDefault="00E07A3C" w:rsidP="00E07A3C">
      <w:pPr>
        <w:rPr>
          <w:rStyle w:val="Strong"/>
          <w:i/>
        </w:rPr>
      </w:pPr>
    </w:p>
    <w:p w:rsidR="00E07A3C" w:rsidRPr="00503C88" w:rsidRDefault="00E07A3C" w:rsidP="00E07A3C">
      <w:pPr>
        <w:rPr>
          <w:b/>
          <w:bCs/>
          <w:i/>
        </w:rPr>
      </w:pPr>
      <w:r>
        <w:rPr>
          <w:rStyle w:val="Strong"/>
          <w:i/>
        </w:rPr>
        <w:t xml:space="preserve">Test Case </w:t>
      </w:r>
      <w:r w:rsidR="009D19D1">
        <w:rPr>
          <w:rStyle w:val="Strong"/>
          <w:i/>
        </w:rPr>
        <w:t>18</w:t>
      </w:r>
      <w:r w:rsidRPr="00FB3D16">
        <w:rPr>
          <w:rStyle w:val="Strong"/>
          <w:i/>
        </w:rPr>
        <w:t xml:space="preserve"> | </w:t>
      </w:r>
      <w:r>
        <w:rPr>
          <w:rStyle w:val="Strong"/>
          <w:i/>
        </w:rPr>
        <w:t xml:space="preserve">Screenshot </w:t>
      </w:r>
      <w:r w:rsidR="009D19D1">
        <w:rPr>
          <w:rStyle w:val="Strong"/>
          <w:i/>
        </w:rPr>
        <w:t>UDP</w:t>
      </w:r>
      <w:r>
        <w:rPr>
          <w:rStyle w:val="Strong"/>
          <w:i/>
        </w:rPr>
        <w:t xml:space="preserve"> Client</w:t>
      </w:r>
    </w:p>
    <w:p w:rsidR="00E07A3C" w:rsidRDefault="009D19D1" w:rsidP="00E07A3C">
      <w:pPr>
        <w:rPr>
          <w:noProof/>
          <w:lang w:eastAsia="zh-CN"/>
        </w:rPr>
      </w:pPr>
      <w:r w:rsidRPr="009D19D1">
        <w:rPr>
          <w:noProof/>
          <w:lang w:eastAsia="zh-CN"/>
        </w:rPr>
        <w:drawing>
          <wp:inline distT="0" distB="0" distL="0" distR="0">
            <wp:extent cx="4909468" cy="3444949"/>
            <wp:effectExtent l="0" t="0" r="5715" b="3175"/>
            <wp:docPr id="210" name="Picture 210" descr="C:\Users\jerry\Dropbox\BCIT_CST\Term_4\4985\Asn2\ScreenShots\UDP_Client_60k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jerry\Dropbox\BCIT_CST\Term_4\4985\Asn2\ScreenShots\UDP_Client_60k_10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85" cy="344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A3C" w:rsidRDefault="00E07A3C" w:rsidP="00E07A3C">
      <w:pPr>
        <w:rPr>
          <w:rStyle w:val="Strong"/>
          <w:i/>
        </w:rPr>
      </w:pPr>
    </w:p>
    <w:p w:rsidR="00E07A3C" w:rsidRDefault="009D19D1" w:rsidP="00E07A3C">
      <w:pPr>
        <w:rPr>
          <w:rStyle w:val="Strong"/>
          <w:i/>
        </w:rPr>
      </w:pPr>
      <w:r>
        <w:rPr>
          <w:rStyle w:val="Strong"/>
          <w:i/>
        </w:rPr>
        <w:lastRenderedPageBreak/>
        <w:t>Test Case 18</w:t>
      </w:r>
      <w:r w:rsidR="00E07A3C" w:rsidRPr="00FB3D16">
        <w:rPr>
          <w:rStyle w:val="Strong"/>
          <w:i/>
        </w:rPr>
        <w:t xml:space="preserve"> | </w:t>
      </w:r>
      <w:r w:rsidR="00E07A3C">
        <w:rPr>
          <w:rStyle w:val="Strong"/>
          <w:i/>
        </w:rPr>
        <w:t xml:space="preserve">Screenshot </w:t>
      </w:r>
      <w:r>
        <w:rPr>
          <w:rStyle w:val="Strong"/>
          <w:i/>
        </w:rPr>
        <w:t>UDP</w:t>
      </w:r>
      <w:r w:rsidR="00E07A3C">
        <w:rPr>
          <w:rStyle w:val="Strong"/>
          <w:i/>
        </w:rPr>
        <w:t xml:space="preserve"> Server</w:t>
      </w:r>
    </w:p>
    <w:p w:rsidR="00E07A3C" w:rsidRPr="00503C88" w:rsidRDefault="009D19D1" w:rsidP="00E07A3C">
      <w:pPr>
        <w:rPr>
          <w:b/>
          <w:bCs/>
          <w:i/>
        </w:rPr>
      </w:pPr>
      <w:r w:rsidRPr="009D19D1">
        <w:rPr>
          <w:b/>
          <w:bCs/>
          <w:i/>
          <w:noProof/>
          <w:lang w:eastAsia="zh-CN"/>
        </w:rPr>
        <w:drawing>
          <wp:inline distT="0" distB="0" distL="0" distR="0">
            <wp:extent cx="5103628" cy="3581191"/>
            <wp:effectExtent l="0" t="0" r="1905" b="635"/>
            <wp:docPr id="211" name="Picture 211" descr="C:\Users\jerry\Dropbox\BCIT_CST\Term_4\4985\Asn2\ScreenShots\UDP_Server_60k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jerry\Dropbox\BCIT_CST\Term_4\4985\Asn2\ScreenShots\UDP_Server_60k_10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189" cy="3585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5"/>
        <w:gridCol w:w="2059"/>
        <w:gridCol w:w="3201"/>
        <w:gridCol w:w="2256"/>
        <w:gridCol w:w="1069"/>
      </w:tblGrid>
      <w:tr w:rsidR="00E07A3C" w:rsidRPr="00C731FE" w:rsidTr="001676AB">
        <w:trPr>
          <w:trHeight w:val="1853"/>
        </w:trPr>
        <w:tc>
          <w:tcPr>
            <w:tcW w:w="765" w:type="dxa"/>
          </w:tcPr>
          <w:p w:rsidR="00E07A3C" w:rsidRDefault="008C3F1D" w:rsidP="001676AB">
            <w:r>
              <w:t>19</w:t>
            </w:r>
          </w:p>
        </w:tc>
        <w:tc>
          <w:tcPr>
            <w:tcW w:w="2059" w:type="dxa"/>
          </w:tcPr>
          <w:p w:rsidR="00E07A3C" w:rsidRDefault="00E07A3C" w:rsidP="001676AB">
            <w:r>
              <w:t xml:space="preserve">Send and receive 60000 size packets 100 times </w:t>
            </w:r>
          </w:p>
        </w:tc>
        <w:tc>
          <w:tcPr>
            <w:tcW w:w="3201" w:type="dxa"/>
          </w:tcPr>
          <w:p w:rsidR="00DF5DB0" w:rsidRPr="00BE4E7D" w:rsidRDefault="00E07A3C" w:rsidP="001676AB">
            <w:pPr>
              <w:rPr>
                <w:b/>
              </w:rPr>
            </w:pPr>
            <w:r>
              <w:rPr>
                <w:b/>
              </w:rPr>
              <w:t>Client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7"/>
              </w:numPr>
            </w:pPr>
            <w:r>
              <w:t>Start Program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7"/>
              </w:numPr>
            </w:pPr>
            <w:r>
              <w:t xml:space="preserve">Select Client 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7"/>
              </w:numPr>
            </w:pPr>
            <w:r>
              <w:t xml:space="preserve">Select </w:t>
            </w:r>
            <w:r w:rsidR="00DF5DB0">
              <w:t>UDP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7"/>
              </w:numPr>
            </w:pPr>
            <w:r>
              <w:t>Fill in testing parameters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7"/>
              </w:numPr>
            </w:pPr>
            <w:r>
              <w:t>Packet size 60000, send times 100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7"/>
              </w:numPr>
            </w:pPr>
            <w:r>
              <w:t>Select Connect</w:t>
            </w:r>
          </w:p>
          <w:p w:rsidR="00E07A3C" w:rsidRDefault="00E07A3C" w:rsidP="001676AB">
            <w:pPr>
              <w:rPr>
                <w:b/>
              </w:rPr>
            </w:pPr>
            <w:r>
              <w:rPr>
                <w:b/>
              </w:rPr>
              <w:t>Server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7"/>
              </w:numPr>
            </w:pPr>
            <w:r>
              <w:t>Start Program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7"/>
              </w:numPr>
            </w:pPr>
            <w:r>
              <w:t xml:space="preserve">Select Server 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7"/>
              </w:numPr>
            </w:pPr>
            <w:r>
              <w:t xml:space="preserve">Select </w:t>
            </w:r>
            <w:r w:rsidR="00DF5DB0">
              <w:t>UDP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7"/>
              </w:numPr>
            </w:pPr>
            <w:r>
              <w:t>Fill in testing parameters</w:t>
            </w:r>
          </w:p>
          <w:p w:rsidR="00E07A3C" w:rsidRDefault="00E07A3C" w:rsidP="00804FDF">
            <w:pPr>
              <w:pStyle w:val="ListParagraph"/>
              <w:numPr>
                <w:ilvl w:val="0"/>
                <w:numId w:val="17"/>
              </w:numPr>
            </w:pPr>
            <w:r>
              <w:t>Select Connect”</w:t>
            </w:r>
          </w:p>
        </w:tc>
        <w:tc>
          <w:tcPr>
            <w:tcW w:w="2256" w:type="dxa"/>
          </w:tcPr>
          <w:p w:rsidR="00E07A3C" w:rsidRDefault="00E07A3C" w:rsidP="001676AB">
            <w:pPr>
              <w:rPr>
                <w:b/>
              </w:rPr>
            </w:pPr>
            <w:r>
              <w:rPr>
                <w:b/>
              </w:rPr>
              <w:t>Client</w:t>
            </w:r>
          </w:p>
          <w:p w:rsidR="00E07A3C" w:rsidRDefault="00E07A3C" w:rsidP="001676AB">
            <w:r>
              <w:t>Display server port number, IP address, and size of packet sent every time</w:t>
            </w:r>
          </w:p>
          <w:p w:rsidR="00E07A3C" w:rsidRDefault="00E07A3C" w:rsidP="001676AB"/>
          <w:p w:rsidR="00E07A3C" w:rsidRDefault="00E07A3C" w:rsidP="001676AB">
            <w:r>
              <w:rPr>
                <w:b/>
              </w:rPr>
              <w:t>Server</w:t>
            </w:r>
          </w:p>
          <w:p w:rsidR="00E07A3C" w:rsidRPr="00BE4E7D" w:rsidRDefault="00E07A3C" w:rsidP="001676AB">
            <w:r>
              <w:t>Display “Expected packet size: 60000, Expected number of packets: 100”</w:t>
            </w:r>
          </w:p>
          <w:p w:rsidR="00E07A3C" w:rsidRDefault="00E07A3C" w:rsidP="001676AB"/>
          <w:p w:rsidR="00E07A3C" w:rsidRDefault="00E07A3C" w:rsidP="001676AB">
            <w:r>
              <w:t xml:space="preserve">Display “packets received” every time a packet is read </w:t>
            </w:r>
          </w:p>
          <w:p w:rsidR="00E07A3C" w:rsidRDefault="00E07A3C" w:rsidP="001676AB"/>
          <w:p w:rsidR="00E07A3C" w:rsidRDefault="00E07A3C" w:rsidP="001676AB">
            <w:r>
              <w:t>Display transmission information, which receives all the packets</w:t>
            </w:r>
          </w:p>
        </w:tc>
        <w:tc>
          <w:tcPr>
            <w:tcW w:w="1069" w:type="dxa"/>
          </w:tcPr>
          <w:p w:rsidR="00E07A3C" w:rsidRDefault="00E07A3C" w:rsidP="001676AB">
            <w:r w:rsidRPr="00282F9D">
              <w:rPr>
                <w:b/>
                <w:color w:val="7EC492" w:themeColor="accent5" w:themeTint="99"/>
              </w:rPr>
              <w:t>Pass</w:t>
            </w:r>
          </w:p>
        </w:tc>
      </w:tr>
    </w:tbl>
    <w:p w:rsidR="00E07A3C" w:rsidRDefault="00E07A3C" w:rsidP="00E07A3C">
      <w:pPr>
        <w:rPr>
          <w:rStyle w:val="Strong"/>
          <w:i/>
        </w:rPr>
      </w:pPr>
    </w:p>
    <w:p w:rsidR="00E07A3C" w:rsidRDefault="00E07A3C" w:rsidP="00E07A3C">
      <w:pPr>
        <w:rPr>
          <w:rStyle w:val="Strong"/>
          <w:i/>
        </w:rPr>
      </w:pPr>
    </w:p>
    <w:p w:rsidR="00E07A3C" w:rsidRDefault="00E07A3C" w:rsidP="00E07A3C">
      <w:pPr>
        <w:rPr>
          <w:rStyle w:val="Strong"/>
          <w:i/>
        </w:rPr>
      </w:pPr>
    </w:p>
    <w:p w:rsidR="00E07A3C" w:rsidRPr="00503C88" w:rsidRDefault="00DF5DB0" w:rsidP="00E07A3C">
      <w:pPr>
        <w:rPr>
          <w:b/>
          <w:bCs/>
          <w:i/>
        </w:rPr>
      </w:pPr>
      <w:r>
        <w:rPr>
          <w:rStyle w:val="Strong"/>
          <w:i/>
        </w:rPr>
        <w:t>Test Case 19</w:t>
      </w:r>
      <w:r w:rsidR="00E07A3C" w:rsidRPr="00FB3D16">
        <w:rPr>
          <w:rStyle w:val="Strong"/>
          <w:i/>
        </w:rPr>
        <w:t xml:space="preserve"> | </w:t>
      </w:r>
      <w:r w:rsidR="00E07A3C">
        <w:rPr>
          <w:rStyle w:val="Strong"/>
          <w:i/>
        </w:rPr>
        <w:t xml:space="preserve">Screenshot </w:t>
      </w:r>
      <w:r>
        <w:rPr>
          <w:rStyle w:val="Strong"/>
          <w:i/>
        </w:rPr>
        <w:t>UDP</w:t>
      </w:r>
      <w:r w:rsidR="00E07A3C">
        <w:rPr>
          <w:rStyle w:val="Strong"/>
          <w:i/>
        </w:rPr>
        <w:t xml:space="preserve"> Client</w:t>
      </w:r>
    </w:p>
    <w:p w:rsidR="00E07A3C" w:rsidRPr="00683BA1" w:rsidRDefault="00DF5DB0" w:rsidP="00E07A3C">
      <w:pPr>
        <w:rPr>
          <w:rStyle w:val="Strong"/>
          <w:b w:val="0"/>
          <w:bCs w:val="0"/>
          <w:noProof/>
          <w:lang w:eastAsia="zh-CN"/>
        </w:rPr>
      </w:pPr>
      <w:r w:rsidRPr="00DF5DB0">
        <w:rPr>
          <w:rStyle w:val="Strong"/>
          <w:b w:val="0"/>
          <w:bCs w:val="0"/>
          <w:noProof/>
          <w:lang w:eastAsia="zh-CN"/>
        </w:rPr>
        <w:drawing>
          <wp:inline distT="0" distB="0" distL="0" distR="0">
            <wp:extent cx="4894314" cy="3434316"/>
            <wp:effectExtent l="0" t="0" r="1905" b="0"/>
            <wp:docPr id="212" name="Picture 212" descr="C:\Users\jerry\Dropbox\BCIT_CST\Term_4\4985\Asn2\ScreenShots\UDP_Client_60k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jerry\Dropbox\BCIT_CST\Term_4\4985\Asn2\ScreenShots\UDP_Client_60k_100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890" cy="3437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A3C" w:rsidRDefault="00DF5DB0" w:rsidP="00E07A3C">
      <w:pPr>
        <w:rPr>
          <w:rStyle w:val="Strong"/>
          <w:i/>
        </w:rPr>
      </w:pPr>
      <w:r>
        <w:rPr>
          <w:rStyle w:val="Strong"/>
          <w:i/>
        </w:rPr>
        <w:t>Test Case 19</w:t>
      </w:r>
      <w:r w:rsidR="00E07A3C" w:rsidRPr="00FB3D16">
        <w:rPr>
          <w:rStyle w:val="Strong"/>
          <w:i/>
        </w:rPr>
        <w:t xml:space="preserve"> | </w:t>
      </w:r>
      <w:r w:rsidR="00E07A3C">
        <w:rPr>
          <w:rStyle w:val="Strong"/>
          <w:i/>
        </w:rPr>
        <w:t>Screenshot TCP Server</w:t>
      </w:r>
    </w:p>
    <w:p w:rsidR="00E07A3C" w:rsidRDefault="00DF5DB0" w:rsidP="00E07A3C">
      <w:pPr>
        <w:rPr>
          <w:noProof/>
          <w:lang w:eastAsia="zh-CN"/>
        </w:rPr>
      </w:pPr>
      <w:r w:rsidRPr="00DF5DB0">
        <w:rPr>
          <w:noProof/>
          <w:lang w:eastAsia="zh-CN"/>
        </w:rPr>
        <w:drawing>
          <wp:inline distT="0" distB="0" distL="0" distR="0">
            <wp:extent cx="4924619" cy="3455581"/>
            <wp:effectExtent l="0" t="0" r="0" b="0"/>
            <wp:docPr id="213" name="Picture 213" descr="C:\Users\jerry\Dropbox\BCIT_CST\Term_4\4985\Asn2\ScreenShots\UDP_Server_60k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jerry\Dropbox\BCIT_CST\Term_4\4985\Asn2\ScreenShots\UDP_Server_60k_100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265" cy="3461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BA1" w:rsidRPr="00E07A3C" w:rsidRDefault="00683BA1" w:rsidP="00E07A3C"/>
    <w:sectPr w:rsidR="00683BA1" w:rsidRPr="00E07A3C" w:rsidSect="003B08D7">
      <w:pgSz w:w="12240" w:h="15840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4FDF" w:rsidRDefault="00804FDF">
      <w:pPr>
        <w:spacing w:after="0" w:line="240" w:lineRule="auto"/>
      </w:pPr>
      <w:r>
        <w:separator/>
      </w:r>
    </w:p>
  </w:endnote>
  <w:endnote w:type="continuationSeparator" w:id="0">
    <w:p w:rsidR="00804FDF" w:rsidRDefault="00804F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华文楷体">
    <w:altName w:val="宋体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Segoe UI Light">
    <w:panose1 w:val="020B0502040204020203"/>
    <w:charset w:val="00"/>
    <w:family w:val="swiss"/>
    <w:pitch w:val="variable"/>
    <w:sig w:usb0="E00002FF" w:usb1="4000A47B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4FDF" w:rsidRDefault="00804FDF">
      <w:pPr>
        <w:spacing w:after="0" w:line="240" w:lineRule="auto"/>
      </w:pPr>
      <w:r>
        <w:separator/>
      </w:r>
    </w:p>
  </w:footnote>
  <w:footnote w:type="continuationSeparator" w:id="0">
    <w:p w:rsidR="00804FDF" w:rsidRDefault="00804F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95F1C"/>
    <w:multiLevelType w:val="hybridMultilevel"/>
    <w:tmpl w:val="608C6CE0"/>
    <w:lvl w:ilvl="0" w:tplc="5F7CA7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7638F7"/>
    <w:multiLevelType w:val="hybridMultilevel"/>
    <w:tmpl w:val="49DC0CD8"/>
    <w:lvl w:ilvl="0" w:tplc="153C0C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540DFC"/>
    <w:multiLevelType w:val="hybridMultilevel"/>
    <w:tmpl w:val="E32A8266"/>
    <w:lvl w:ilvl="0" w:tplc="914217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D61804"/>
    <w:multiLevelType w:val="hybridMultilevel"/>
    <w:tmpl w:val="30D4BC12"/>
    <w:lvl w:ilvl="0" w:tplc="6A8AC7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350EB8"/>
    <w:multiLevelType w:val="hybridMultilevel"/>
    <w:tmpl w:val="80022C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744725"/>
    <w:multiLevelType w:val="hybridMultilevel"/>
    <w:tmpl w:val="A0E4D2E8"/>
    <w:lvl w:ilvl="0" w:tplc="1326109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9A52F2"/>
    <w:multiLevelType w:val="multilevel"/>
    <w:tmpl w:val="9E70945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color w:val="1CADE4" w:themeColor="accent1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color w:val="1CADE4" w:themeColor="accent1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color w:val="1CADE4" w:themeColor="accent1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  <w:color w:val="1CADE4" w:themeColor="accent1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  <w:color w:val="1CADE4" w:themeColor="accent1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  <w:color w:val="1CADE4" w:themeColor="accent1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  <w:color w:val="1CADE4" w:themeColor="accent1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  <w:color w:val="1CADE4" w:themeColor="accent1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  <w:color w:val="1CADE4" w:themeColor="accent1"/>
      </w:rPr>
    </w:lvl>
  </w:abstractNum>
  <w:abstractNum w:abstractNumId="7" w15:restartNumberingAfterBreak="0">
    <w:nsid w:val="49737B38"/>
    <w:multiLevelType w:val="hybridMultilevel"/>
    <w:tmpl w:val="5B3A3E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10265C"/>
    <w:multiLevelType w:val="hybridMultilevel"/>
    <w:tmpl w:val="5B3A3E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E47797"/>
    <w:multiLevelType w:val="hybridMultilevel"/>
    <w:tmpl w:val="1FFA2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0C2FFD"/>
    <w:multiLevelType w:val="hybridMultilevel"/>
    <w:tmpl w:val="FB569BB6"/>
    <w:lvl w:ilvl="0" w:tplc="75B4F2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4339DC"/>
    <w:multiLevelType w:val="hybridMultilevel"/>
    <w:tmpl w:val="5B3A3E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C065C1"/>
    <w:multiLevelType w:val="hybridMultilevel"/>
    <w:tmpl w:val="5B3A3E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3F151B"/>
    <w:multiLevelType w:val="hybridMultilevel"/>
    <w:tmpl w:val="C77EB9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05046F"/>
    <w:multiLevelType w:val="hybridMultilevel"/>
    <w:tmpl w:val="0FE666B8"/>
    <w:lvl w:ilvl="0" w:tplc="A198D7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C75B58"/>
    <w:multiLevelType w:val="hybridMultilevel"/>
    <w:tmpl w:val="1F2EA786"/>
    <w:lvl w:ilvl="0" w:tplc="6DD049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6"/>
  </w:num>
  <w:num w:numId="3">
    <w:abstractNumId w:val="4"/>
  </w:num>
  <w:num w:numId="4">
    <w:abstractNumId w:val="9"/>
  </w:num>
  <w:num w:numId="5">
    <w:abstractNumId w:val="11"/>
  </w:num>
  <w:num w:numId="6">
    <w:abstractNumId w:val="13"/>
  </w:num>
  <w:num w:numId="7">
    <w:abstractNumId w:val="7"/>
  </w:num>
  <w:num w:numId="8">
    <w:abstractNumId w:val="8"/>
  </w:num>
  <w:num w:numId="9">
    <w:abstractNumId w:val="12"/>
  </w:num>
  <w:num w:numId="10">
    <w:abstractNumId w:val="2"/>
  </w:num>
  <w:num w:numId="11">
    <w:abstractNumId w:val="3"/>
  </w:num>
  <w:num w:numId="12">
    <w:abstractNumId w:val="10"/>
  </w:num>
  <w:num w:numId="13">
    <w:abstractNumId w:val="1"/>
  </w:num>
  <w:num w:numId="14">
    <w:abstractNumId w:val="14"/>
  </w:num>
  <w:num w:numId="15">
    <w:abstractNumId w:val="5"/>
  </w:num>
  <w:num w:numId="16">
    <w:abstractNumId w:val="0"/>
  </w:num>
  <w:num w:numId="17">
    <w:abstractNumId w:val="1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08D7"/>
    <w:rsid w:val="00020112"/>
    <w:rsid w:val="00026814"/>
    <w:rsid w:val="00051E80"/>
    <w:rsid w:val="0009000D"/>
    <w:rsid w:val="000A4281"/>
    <w:rsid w:val="000C26BC"/>
    <w:rsid w:val="00104C9C"/>
    <w:rsid w:val="001327B6"/>
    <w:rsid w:val="001535EB"/>
    <w:rsid w:val="001876B0"/>
    <w:rsid w:val="00194626"/>
    <w:rsid w:val="001C292A"/>
    <w:rsid w:val="001D63D5"/>
    <w:rsid w:val="002509D4"/>
    <w:rsid w:val="0025646B"/>
    <w:rsid w:val="00266842"/>
    <w:rsid w:val="002701FE"/>
    <w:rsid w:val="00282F9D"/>
    <w:rsid w:val="00297083"/>
    <w:rsid w:val="002A08EA"/>
    <w:rsid w:val="002A13BB"/>
    <w:rsid w:val="002A4258"/>
    <w:rsid w:val="002B34CF"/>
    <w:rsid w:val="002C5FEC"/>
    <w:rsid w:val="002D3FED"/>
    <w:rsid w:val="002E01BA"/>
    <w:rsid w:val="002F5652"/>
    <w:rsid w:val="002F6AD2"/>
    <w:rsid w:val="00327422"/>
    <w:rsid w:val="00332CC9"/>
    <w:rsid w:val="00360D98"/>
    <w:rsid w:val="003674F4"/>
    <w:rsid w:val="003A004C"/>
    <w:rsid w:val="003B08D7"/>
    <w:rsid w:val="003B303E"/>
    <w:rsid w:val="003D096C"/>
    <w:rsid w:val="003E502C"/>
    <w:rsid w:val="003F29FC"/>
    <w:rsid w:val="00400CA3"/>
    <w:rsid w:val="004170A9"/>
    <w:rsid w:val="004274CA"/>
    <w:rsid w:val="00443C12"/>
    <w:rsid w:val="0045317D"/>
    <w:rsid w:val="00475D7A"/>
    <w:rsid w:val="004855C7"/>
    <w:rsid w:val="004A3E7A"/>
    <w:rsid w:val="004B65D3"/>
    <w:rsid w:val="004B6E88"/>
    <w:rsid w:val="004E1884"/>
    <w:rsid w:val="004F77BD"/>
    <w:rsid w:val="00503C88"/>
    <w:rsid w:val="005474D6"/>
    <w:rsid w:val="00550629"/>
    <w:rsid w:val="0055264D"/>
    <w:rsid w:val="005663AC"/>
    <w:rsid w:val="00593028"/>
    <w:rsid w:val="005E5A52"/>
    <w:rsid w:val="005F2D69"/>
    <w:rsid w:val="00605252"/>
    <w:rsid w:val="00606A41"/>
    <w:rsid w:val="00616D56"/>
    <w:rsid w:val="0062757F"/>
    <w:rsid w:val="00660965"/>
    <w:rsid w:val="00683BA1"/>
    <w:rsid w:val="00683EB5"/>
    <w:rsid w:val="006947B2"/>
    <w:rsid w:val="006C3150"/>
    <w:rsid w:val="006C48AF"/>
    <w:rsid w:val="006D19AA"/>
    <w:rsid w:val="00710535"/>
    <w:rsid w:val="007718DC"/>
    <w:rsid w:val="00791D52"/>
    <w:rsid w:val="007B2ADF"/>
    <w:rsid w:val="007C213A"/>
    <w:rsid w:val="007C22F2"/>
    <w:rsid w:val="007C3A1E"/>
    <w:rsid w:val="00804FDF"/>
    <w:rsid w:val="008344EA"/>
    <w:rsid w:val="008377FC"/>
    <w:rsid w:val="00851998"/>
    <w:rsid w:val="00876002"/>
    <w:rsid w:val="00890947"/>
    <w:rsid w:val="008B480B"/>
    <w:rsid w:val="008C3F1D"/>
    <w:rsid w:val="00936FB2"/>
    <w:rsid w:val="009513D9"/>
    <w:rsid w:val="00986438"/>
    <w:rsid w:val="00994C5B"/>
    <w:rsid w:val="009B2A7E"/>
    <w:rsid w:val="009C56E6"/>
    <w:rsid w:val="009D19D1"/>
    <w:rsid w:val="00A13ED2"/>
    <w:rsid w:val="00A16457"/>
    <w:rsid w:val="00A23831"/>
    <w:rsid w:val="00A80516"/>
    <w:rsid w:val="00A80712"/>
    <w:rsid w:val="00A93D92"/>
    <w:rsid w:val="00AC4184"/>
    <w:rsid w:val="00AC721C"/>
    <w:rsid w:val="00AE33B8"/>
    <w:rsid w:val="00AF5F33"/>
    <w:rsid w:val="00B053A4"/>
    <w:rsid w:val="00B1345C"/>
    <w:rsid w:val="00B14AE3"/>
    <w:rsid w:val="00B16CDA"/>
    <w:rsid w:val="00B20E77"/>
    <w:rsid w:val="00B35DF8"/>
    <w:rsid w:val="00B57B82"/>
    <w:rsid w:val="00B83430"/>
    <w:rsid w:val="00BE4E7D"/>
    <w:rsid w:val="00C078F9"/>
    <w:rsid w:val="00C400E7"/>
    <w:rsid w:val="00C41921"/>
    <w:rsid w:val="00C50DF6"/>
    <w:rsid w:val="00C524B6"/>
    <w:rsid w:val="00C72B57"/>
    <w:rsid w:val="00C731FE"/>
    <w:rsid w:val="00C84C40"/>
    <w:rsid w:val="00C865A2"/>
    <w:rsid w:val="00C869A5"/>
    <w:rsid w:val="00CC0C73"/>
    <w:rsid w:val="00CC5638"/>
    <w:rsid w:val="00CD0EA7"/>
    <w:rsid w:val="00CE4175"/>
    <w:rsid w:val="00CF437A"/>
    <w:rsid w:val="00D00117"/>
    <w:rsid w:val="00D021C2"/>
    <w:rsid w:val="00D14949"/>
    <w:rsid w:val="00D3700A"/>
    <w:rsid w:val="00D55DC0"/>
    <w:rsid w:val="00D60156"/>
    <w:rsid w:val="00D64324"/>
    <w:rsid w:val="00D77F8F"/>
    <w:rsid w:val="00D878FC"/>
    <w:rsid w:val="00DA2B1F"/>
    <w:rsid w:val="00DA6CE4"/>
    <w:rsid w:val="00DC05DB"/>
    <w:rsid w:val="00DC1F85"/>
    <w:rsid w:val="00DC5502"/>
    <w:rsid w:val="00DD439A"/>
    <w:rsid w:val="00DD4BD2"/>
    <w:rsid w:val="00DE679D"/>
    <w:rsid w:val="00DF5DB0"/>
    <w:rsid w:val="00E0579C"/>
    <w:rsid w:val="00E07A3C"/>
    <w:rsid w:val="00E1146B"/>
    <w:rsid w:val="00E15598"/>
    <w:rsid w:val="00E30A13"/>
    <w:rsid w:val="00E82824"/>
    <w:rsid w:val="00E87525"/>
    <w:rsid w:val="00E91914"/>
    <w:rsid w:val="00EC093F"/>
    <w:rsid w:val="00ED54A2"/>
    <w:rsid w:val="00F01E58"/>
    <w:rsid w:val="00F055F7"/>
    <w:rsid w:val="00F431EF"/>
    <w:rsid w:val="00F6308F"/>
    <w:rsid w:val="00F93A45"/>
    <w:rsid w:val="00F9722A"/>
    <w:rsid w:val="00FA0456"/>
    <w:rsid w:val="00FB3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8C08522-3690-4F01-B5EC-766B3393A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53A4"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053A4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bCs/>
      <w:sz w:val="36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autoRedefine/>
    <w:uiPriority w:val="9"/>
    <w:semiHidden/>
    <w:unhideWhenUsed/>
    <w:qFormat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sz w:val="20"/>
      <w:szCs w:val="20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aps/>
      <w:color w:val="272727" w:themeColor="text1" w:themeTint="D8"/>
      <w:sz w:val="18"/>
      <w:szCs w:val="18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ap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53A4"/>
    <w:rPr>
      <w:rFonts w:ascii="Segoe UI" w:eastAsiaTheme="majorEastAsia" w:hAnsi="Segoe UI" w:cstheme="majorBidi"/>
      <w:b/>
      <w:bCs/>
      <w:sz w:val="3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aps/>
      <w:color w:val="272727" w:themeColor="text1" w:themeTint="D8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ap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i/>
      <w:iCs/>
      <w:color w:val="5A5A5A" w:themeColor="text1" w:themeTint="A5"/>
    </w:rPr>
  </w:style>
  <w:style w:type="character" w:customStyle="1" w:styleId="SubtitleChar">
    <w:name w:val="Subtitle Char"/>
    <w:basedOn w:val="DefaultParagraphFont"/>
    <w:link w:val="Subtitle"/>
    <w:uiPriority w:val="11"/>
    <w:rPr>
      <w:i/>
      <w:iCs/>
      <w:color w:val="5A5A5A" w:themeColor="text1" w:themeTint="A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pPr>
      <w:pBdr>
        <w:top w:val="single" w:sz="48" w:space="1" w:color="F2F2F2" w:themeColor="background1" w:themeShade="F2"/>
        <w:left w:val="single" w:sz="48" w:space="4" w:color="F2F2F2" w:themeColor="background1" w:themeShade="F2"/>
        <w:bottom w:val="single" w:sz="48" w:space="1" w:color="F2F2F2" w:themeColor="background1" w:themeShade="F2"/>
        <w:right w:val="single" w:sz="48" w:space="4" w:color="F2F2F2" w:themeColor="background1" w:themeShade="F2"/>
      </w:pBdr>
      <w:shd w:val="clear" w:color="auto" w:fill="F2F2F2" w:themeFill="background1" w:themeFillShade="F2"/>
      <w:spacing w:before="200"/>
      <w:ind w:left="864" w:right="864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shd w:val="clear" w:color="auto" w:fill="F2F2F2" w:themeFill="background1" w:themeFillShade="F2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1CADE4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8" w:space="1" w:color="D1EEF9" w:themeColor="accent1" w:themeTint="33"/>
        <w:left w:val="single" w:sz="48" w:space="4" w:color="D1EEF9" w:themeColor="accent1" w:themeTint="33"/>
        <w:bottom w:val="single" w:sz="48" w:space="1" w:color="D1EEF9" w:themeColor="accent1" w:themeTint="33"/>
        <w:right w:val="single" w:sz="48" w:space="4" w:color="D1EEF9" w:themeColor="accent1" w:themeTint="33"/>
      </w:pBdr>
      <w:shd w:val="clear" w:color="auto" w:fill="D1EEF9" w:themeFill="accent1" w:themeFillTint="33"/>
      <w:spacing w:before="200"/>
      <w:ind w:left="864" w:right="864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shd w:val="clear" w:color="auto" w:fill="D1EEF9" w:themeFill="accent1" w:themeFillTint="33"/>
    </w:rPr>
  </w:style>
  <w:style w:type="paragraph" w:styleId="NoSpacing">
    <w:name w:val="No Spacing"/>
    <w:link w:val="NoSpacingChar"/>
    <w:uiPriority w:val="1"/>
    <w:qFormat/>
    <w:rsid w:val="00B053A4"/>
    <w:pPr>
      <w:spacing w:after="0" w:line="240" w:lineRule="auto"/>
    </w:pPr>
    <w:rPr>
      <w:rFonts w:ascii="Segoe UI" w:hAnsi="Segoe UI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20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1CADE4" w:themeColor="accent1"/>
      <w:spacing w:val="5"/>
    </w:rPr>
  </w:style>
  <w:style w:type="character" w:customStyle="1" w:styleId="NoSpacingChar">
    <w:name w:val="No Spacing Char"/>
    <w:basedOn w:val="DefaultParagraphFont"/>
    <w:link w:val="NoSpacing"/>
    <w:uiPriority w:val="1"/>
    <w:rsid w:val="00B053A4"/>
    <w:rPr>
      <w:rFonts w:ascii="Segoe UI" w:hAnsi="Segoe UI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B08D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B08D7"/>
    <w:rPr>
      <w:color w:val="6EAC1C" w:themeColor="hyperlink"/>
      <w:u w:val="single"/>
    </w:rPr>
  </w:style>
  <w:style w:type="table" w:styleId="TableGrid">
    <w:name w:val="Table Grid"/>
    <w:basedOn w:val="TableNormal"/>
    <w:uiPriority w:val="39"/>
    <w:rsid w:val="004B65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275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apple-tab-span">
    <w:name w:val="apple-tab-span"/>
    <w:basedOn w:val="DefaultParagraphFont"/>
    <w:rsid w:val="006275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30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scar\AppData\Roaming\Microsoft\Templates\Spec%20design%20(blank).dotx" TargetMode="Externa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3EA57F-50D6-4332-9CCE-01AA9228397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ED3485A-3D1B-44B9-ACA4-0F7F6DE96B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Spec design (blank).dotx</Template>
  <TotalTime>158</TotalTime>
  <Pages>1</Pages>
  <Words>1648</Words>
  <Characters>9394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DOCUMENTATION</vt:lpstr>
    </vt:vector>
  </TitlesOfParts>
  <Company>COMP 3980</Company>
  <LinksUpToDate>false</LinksUpToDate>
  <CharactersWithSpaces>11020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DOCUMENTATION</dc:title>
  <dc:subject>COMP 4985 Protocol Analyzer</dc:subject>
  <dc:creator>Oscar Kwan</dc:creator>
  <cp:keywords/>
  <dc:description/>
  <cp:lastModifiedBy>jerry jia</cp:lastModifiedBy>
  <cp:revision>37</cp:revision>
  <cp:lastPrinted>2016-02-13T02:34:00Z</cp:lastPrinted>
  <dcterms:created xsi:type="dcterms:W3CDTF">2016-01-17T02:11:00Z</dcterms:created>
  <dcterms:modified xsi:type="dcterms:W3CDTF">2016-02-13T02:35:00Z</dcterms:modified>
  <cp:category>Assignment 2</cp:category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TC039859479991</vt:lpwstr>
  </property>
</Properties>
</file>